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53717857"/>
        <w:docPartObj>
          <w:docPartGallery w:val="Cover Pages"/>
          <w:docPartUnique/>
        </w:docPartObj>
      </w:sdtPr>
      <w:sdtContent>
        <w:p w14:paraId="58F788DC" w14:textId="77777777" w:rsidR="00535AFB" w:rsidRDefault="00535AFB"/>
        <w:p w14:paraId="2B4A338B" w14:textId="77777777" w:rsidR="00535AFB" w:rsidRDefault="00B93216">
          <w:r w:rsidRPr="002C3E06">
            <w:rPr>
              <w:noProof/>
              <w:color w:val="FFFFFF" w:themeColor="background1"/>
            </w:rPr>
            <w:drawing>
              <wp:anchor distT="0" distB="0" distL="114300" distR="114300" simplePos="0" relativeHeight="251663360" behindDoc="0" locked="0" layoutInCell="1" allowOverlap="1" wp14:anchorId="4669890E" wp14:editId="59BBB394">
                <wp:simplePos x="0" y="0"/>
                <wp:positionH relativeFrom="margin">
                  <wp:posOffset>3943350</wp:posOffset>
                </wp:positionH>
                <wp:positionV relativeFrom="paragraph">
                  <wp:posOffset>7460615</wp:posOffset>
                </wp:positionV>
                <wp:extent cx="638175" cy="609600"/>
                <wp:effectExtent l="0" t="0" r="0" b="0"/>
                <wp:wrapTopAndBottom/>
                <wp:docPr id="1" name="Gráfico 1" descr="Documento con relleno sóli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áfico 1" descr="Documento con relleno sólido"/>
                        <pic:cNvPic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 w:rsidR="00535A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0E51846" wp14:editId="3FE0F14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0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30C841A" w14:textId="3A2A9DB4" w:rsidR="00535AFB" w:rsidRDefault="00CE6B1F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8 de octubre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0E5184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0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30C841A" w14:textId="3A2A9DB4" w:rsidR="00535AFB" w:rsidRDefault="00CE6B1F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8 de octubre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35A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395CF78" wp14:editId="154506C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CC5D2B5" w14:textId="77777777" w:rsidR="00535AFB" w:rsidRDefault="00535AFB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CampusFP</w:t>
                                    </w:r>
                                  </w:p>
                                </w:sdtContent>
                              </w:sdt>
                              <w:p w14:paraId="4C3158CC" w14:textId="77777777" w:rsidR="00535AFB" w:rsidRPr="002C3E06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35AFB" w:rsidRPr="002C3E06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1º DAM GETAFE</w:t>
                                    </w:r>
                                  </w:sdtContent>
                                </w:sdt>
                              </w:p>
                              <w:p w14:paraId="1C286B72" w14:textId="77777777" w:rsidR="00535AFB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35AFB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535AFB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395CF78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CC5D2B5" w14:textId="77777777" w:rsidR="00535AFB" w:rsidRDefault="00535AFB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CampusFP</w:t>
                              </w:r>
                            </w:p>
                          </w:sdtContent>
                        </w:sdt>
                        <w:p w14:paraId="4C3158CC" w14:textId="77777777" w:rsidR="00535AFB" w:rsidRPr="002C3E06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35AFB" w:rsidRPr="002C3E06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1º DAM GETAFE</w:t>
                              </w:r>
                            </w:sdtContent>
                          </w:sdt>
                        </w:p>
                        <w:p w14:paraId="1C286B72" w14:textId="77777777" w:rsidR="00535AFB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35AFB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535AFB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35AF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4221ED8" wp14:editId="7C06056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23CABC" w14:textId="7A5CDA0E" w:rsidR="00535AFB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CE6B1F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 xml:space="preserve">REPASO BUCLES </w:t>
                                    </w:r>
                                    <w:r w:rsidR="00CE6B1F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II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255BA1" w14:textId="77777777" w:rsidR="00535AFB" w:rsidRDefault="002F2BB3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ENRIQUE GONZÁLEZ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4221ED8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2823CABC" w14:textId="7A5CDA0E" w:rsidR="00535AFB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CE6B1F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 xml:space="preserve">REPASO BUCLES </w:t>
                              </w:r>
                              <w:r w:rsidR="00CE6B1F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II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255BA1" w14:textId="77777777" w:rsidR="00535AFB" w:rsidRDefault="002F2BB3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ENRIQUE GONZÁLEZ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35AF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E0B3950" wp14:editId="5FA2585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5AFE515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mfT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L1+Z9PBAAAA3AAAAA8AAAAA&#10;AAAAAAAAAAAABwIAAGRycy9kb3ducmV2LnhtbFBLBQYAAAAAAwADALcAAAD1AgAAAAA=&#10;" filled="f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" fillcolor="#3a7c22 [2409]" stroked="f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535AFB">
            <w:br w:type="page"/>
          </w:r>
        </w:p>
      </w:sdtContent>
    </w:sdt>
    <w:sdt>
      <w:sdtPr>
        <w:id w:val="75732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2EA6D8B" w14:textId="282A00DA" w:rsidR="00CE6B1F" w:rsidRPr="00CE6B1F" w:rsidRDefault="00CE6B1F">
          <w:pPr>
            <w:pStyle w:val="TtuloTDC"/>
            <w:rPr>
              <w:color w:val="000000" w:themeColor="text1"/>
            </w:rPr>
          </w:pPr>
          <w:r w:rsidRPr="00CE6B1F">
            <w:rPr>
              <w:color w:val="000000" w:themeColor="text1"/>
            </w:rPr>
            <w:t>INDICE</w:t>
          </w:r>
        </w:p>
        <w:p w14:paraId="45A1A216" w14:textId="71573C52" w:rsidR="00CE6B1F" w:rsidRDefault="00CE6B1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23801" w:history="1">
            <w:r w:rsidRPr="002D00FE">
              <w:rPr>
                <w:rStyle w:val="Hipervnculo"/>
                <w:noProof/>
              </w:rPr>
              <w:t>6 · CONTROL DE ASISTENCIA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40CF1" w14:textId="43354D12" w:rsidR="00CE6B1F" w:rsidRDefault="00CE6B1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823802" w:history="1">
            <w:r w:rsidRPr="002D00FE">
              <w:rPr>
                <w:rStyle w:val="Hipervnculo"/>
                <w:noProof/>
                <w:highlight w:val="yellow"/>
              </w:rPr>
              <w:t>CÓDIGO</w:t>
            </w:r>
            <w:r w:rsidRPr="002D00FE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1696B" w14:textId="512D210C" w:rsidR="00CE6B1F" w:rsidRDefault="00CE6B1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0823803" w:history="1">
            <w:r w:rsidRPr="002D00FE">
              <w:rPr>
                <w:rStyle w:val="Hipervnculo"/>
                <w:noProof/>
                <w:highlight w:val="yellow"/>
              </w:rPr>
              <w:t>COMPROBACIÓN</w:t>
            </w:r>
            <w:r w:rsidRPr="002D00FE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60EFA" w14:textId="48A8AF45" w:rsidR="00CE6B1F" w:rsidRDefault="00CE6B1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0823804" w:history="1">
            <w:r w:rsidRPr="002D00FE">
              <w:rPr>
                <w:rStyle w:val="Hipervnculo"/>
                <w:noProof/>
              </w:rPr>
              <w:t>7 · GESTIÓN DE INVENTARIO DE UNA TIENDA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7640" w14:textId="08B1405B" w:rsidR="00CE6B1F" w:rsidRDefault="00CE6B1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823805" w:history="1">
            <w:r w:rsidRPr="002D00FE">
              <w:rPr>
                <w:rStyle w:val="Hipervnculo"/>
                <w:noProof/>
                <w:highlight w:val="yellow"/>
              </w:rPr>
              <w:t>CÓDIGO</w:t>
            </w:r>
            <w:r w:rsidRPr="002D00FE">
              <w:rPr>
                <w:rStyle w:val="Hipervnculo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A183E" w14:textId="4C7750B7" w:rsidR="00CE6B1F" w:rsidRDefault="00CE6B1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0823806" w:history="1">
            <w:r w:rsidRPr="002D00FE">
              <w:rPr>
                <w:rStyle w:val="Hipervnculo"/>
                <w:noProof/>
                <w:highlight w:val="yellow"/>
              </w:rPr>
              <w:t>COMPROBACIÓN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D5B1" w14:textId="452C7ED2" w:rsidR="00CE6B1F" w:rsidRDefault="00CE6B1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0823807" w:history="1">
            <w:r w:rsidRPr="002D00FE">
              <w:rPr>
                <w:rStyle w:val="Hipervnculo"/>
                <w:noProof/>
              </w:rPr>
              <w:t>8 · GESTIÓN DE NOTAS DE ALUMNOS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2D8F7" w14:textId="387D84F9" w:rsidR="00CE6B1F" w:rsidRDefault="00CE6B1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823808" w:history="1">
            <w:r w:rsidRPr="002D00FE">
              <w:rPr>
                <w:rStyle w:val="Hipervnculo"/>
                <w:noProof/>
                <w:highlight w:val="yellow"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A6A9F" w14:textId="6DF5EDA5" w:rsidR="00CE6B1F" w:rsidRDefault="00CE6B1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0823809" w:history="1">
            <w:r w:rsidRPr="002D00FE">
              <w:rPr>
                <w:rStyle w:val="Hipervnculo"/>
                <w:noProof/>
                <w:highlight w:val="yellow"/>
              </w:rPr>
              <w:t>COMPROBACIÓN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94F5F" w14:textId="4617B65E" w:rsidR="00CE6B1F" w:rsidRDefault="00CE6B1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0823810" w:history="1">
            <w:r w:rsidRPr="002D00FE">
              <w:rPr>
                <w:rStyle w:val="Hipervnculo"/>
                <w:noProof/>
              </w:rPr>
              <w:t>9 . SUMA DE NÚMEROS 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C1C8" w14:textId="46941E8A" w:rsidR="00CE6B1F" w:rsidRDefault="00CE6B1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823811" w:history="1">
            <w:r w:rsidRPr="002D00FE">
              <w:rPr>
                <w:rStyle w:val="Hipervnculo"/>
                <w:noProof/>
                <w:highlight w:val="yellow"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5006D" w14:textId="185A09EE" w:rsidR="00CE6B1F" w:rsidRDefault="00CE6B1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0823812" w:history="1">
            <w:r w:rsidRPr="002D00FE">
              <w:rPr>
                <w:rStyle w:val="Hipervnculo"/>
                <w:noProof/>
                <w:highlight w:val="yellow"/>
              </w:rPr>
              <w:t>COMPROBACIÓN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E4F95" w14:textId="7BEE946E" w:rsidR="00CE6B1F" w:rsidRDefault="00CE6B1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0823813" w:history="1">
            <w:r w:rsidRPr="002D00FE">
              <w:rPr>
                <w:rStyle w:val="Hipervnculo"/>
                <w:noProof/>
              </w:rPr>
              <w:t>10 · SIMULADOR DE VOTOS EN UNA ELECCIÓN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D5E0" w14:textId="2F776315" w:rsidR="00CE6B1F" w:rsidRDefault="00CE6B1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823814" w:history="1">
            <w:r w:rsidRPr="002D00FE">
              <w:rPr>
                <w:rStyle w:val="Hipervnculo"/>
                <w:noProof/>
                <w:highlight w:val="yellow"/>
              </w:rPr>
              <w:t>CÓDIGO 1</w:t>
            </w:r>
            <w:r w:rsidRPr="002D00FE">
              <w:rPr>
                <w:rStyle w:val="Hipervnculo"/>
                <w:noProof/>
              </w:rPr>
              <w:t>, manera sin diccionario: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EEE7" w14:textId="13C1E09B" w:rsidR="00CE6B1F" w:rsidRDefault="00CE6B1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0823815" w:history="1">
            <w:r w:rsidRPr="002D00FE">
              <w:rPr>
                <w:rStyle w:val="Hipervnculo"/>
                <w:noProof/>
                <w:highlight w:val="yellow"/>
              </w:rPr>
              <w:t>CÓDIGO 2</w:t>
            </w:r>
            <w:r w:rsidRPr="002D00FE">
              <w:rPr>
                <w:rStyle w:val="Hipervnculo"/>
                <w:noProof/>
              </w:rPr>
              <w:t>, manera con diccionario: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60FC7" w14:textId="16181A7E" w:rsidR="00CE6B1F" w:rsidRDefault="00CE6B1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0823816" w:history="1">
            <w:r w:rsidRPr="002D00FE">
              <w:rPr>
                <w:rStyle w:val="Hipervnculo"/>
                <w:noProof/>
                <w:highlight w:val="yellow"/>
              </w:rPr>
              <w:t>COMPROBACIÓN CODIGO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8026F" w14:textId="2E872289" w:rsidR="00CE6B1F" w:rsidRDefault="00CE6B1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0823817" w:history="1">
            <w:r w:rsidRPr="002D00FE">
              <w:rPr>
                <w:rStyle w:val="Hipervnculo"/>
                <w:noProof/>
                <w:highlight w:val="yellow"/>
              </w:rPr>
              <w:t>COMPROBACIÓN CODIGO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_Toc210823817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96D07" w14:textId="680A8DA5" w:rsidR="00CE6B1F" w:rsidRDefault="00CE6B1F">
          <w:r>
            <w:rPr>
              <w:b/>
              <w:bCs/>
            </w:rPr>
            <w:fldChar w:fldCharType="end"/>
          </w:r>
        </w:p>
      </w:sdtContent>
    </w:sdt>
    <w:p w14:paraId="58A82A3F" w14:textId="63363E7C" w:rsidR="005B2439" w:rsidRDefault="005B2439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>
        <w:br w:type="page"/>
      </w:r>
    </w:p>
    <w:p w14:paraId="6DDBE577" w14:textId="77777777" w:rsidR="005B2439" w:rsidRPr="00CE6B1F" w:rsidRDefault="005B2439" w:rsidP="00CE6B1F">
      <w:pPr>
        <w:pStyle w:val="Ttulo1"/>
      </w:pPr>
      <w:bookmarkStart w:id="0" w:name="_Toc210823801"/>
      <w:r w:rsidRPr="00CE6B1F">
        <w:lastRenderedPageBreak/>
        <w:t>6 · CONTROL DE ASISTENCIA ESCOLAR</w:t>
      </w:r>
      <w:bookmarkEnd w:id="0"/>
    </w:p>
    <w:p w14:paraId="27FEF80D" w14:textId="77777777" w:rsidR="005B2439" w:rsidRPr="005B2439" w:rsidRDefault="005B2439" w:rsidP="005B2439">
      <w:r w:rsidRPr="005B2439">
        <w:rPr>
          <w:b/>
          <w:bCs/>
        </w:rPr>
        <w:t>Nivel de ayuda:</w:t>
      </w:r>
      <w:r w:rsidRPr="005B2439">
        <w:t xml:space="preserve"> Alto (lectura fácil, paso a paso)</w:t>
      </w:r>
    </w:p>
    <w:p w14:paraId="7B7ED1D4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Descripción</w:t>
      </w:r>
    </w:p>
    <w:p w14:paraId="4B449A51" w14:textId="77777777" w:rsidR="005B2439" w:rsidRPr="005B2439" w:rsidRDefault="005B2439" w:rsidP="005B2439">
      <w:r w:rsidRPr="005B2439">
        <w:t>Crea un programa que registre la asistencia de un alumno durante una semana (de lunes a viernes).</w:t>
      </w:r>
      <w:r w:rsidRPr="005B2439">
        <w:br/>
        <w:t xml:space="preserve"> Cada día se preguntará si el alumno ha asistido (“S” para sí, “N” para no).</w:t>
      </w:r>
      <w:r w:rsidRPr="005B2439">
        <w:br/>
        <w:t xml:space="preserve"> Al final, el programa mostrará:</w:t>
      </w:r>
    </w:p>
    <w:p w14:paraId="21E0E946" w14:textId="37E7B514" w:rsidR="005B2439" w:rsidRPr="005B2439" w:rsidRDefault="005B2439" w:rsidP="005B2439">
      <w:pPr>
        <w:numPr>
          <w:ilvl w:val="0"/>
          <w:numId w:val="1"/>
        </w:numPr>
      </w:pPr>
      <w:r w:rsidRPr="005B2439">
        <w:t>Número total de asistencias.</w:t>
      </w:r>
    </w:p>
    <w:p w14:paraId="4C61DFB8" w14:textId="31878AE1" w:rsidR="005B2439" w:rsidRPr="005B2439" w:rsidRDefault="005B2439" w:rsidP="005B2439">
      <w:pPr>
        <w:numPr>
          <w:ilvl w:val="0"/>
          <w:numId w:val="1"/>
        </w:numPr>
      </w:pPr>
      <w:r w:rsidRPr="005B2439">
        <w:t>Número total de ausencias.</w:t>
      </w:r>
    </w:p>
    <w:p w14:paraId="61D08602" w14:textId="474115E4" w:rsidR="005B2439" w:rsidRPr="005B2439" w:rsidRDefault="005B2439" w:rsidP="005B2439">
      <w:pPr>
        <w:numPr>
          <w:ilvl w:val="0"/>
          <w:numId w:val="1"/>
        </w:numPr>
      </w:pPr>
      <w:r w:rsidRPr="005B2439">
        <w:t>Porcentaje de asistencia.</w:t>
      </w:r>
    </w:p>
    <w:p w14:paraId="17B1F7B6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Instrucciones</w:t>
      </w:r>
    </w:p>
    <w:p w14:paraId="2178B3B2" w14:textId="1ECF49E9" w:rsidR="005B2439" w:rsidRPr="005B2439" w:rsidRDefault="005B2439" w:rsidP="005B2439">
      <w:pPr>
        <w:numPr>
          <w:ilvl w:val="0"/>
          <w:numId w:val="2"/>
        </w:numPr>
      </w:pPr>
      <w:r w:rsidRPr="005B2439">
        <w:t>Crea una lista con los días de la semana (lunes → viernes).</w:t>
      </w:r>
    </w:p>
    <w:p w14:paraId="2E927E72" w14:textId="3CDED4CA" w:rsidR="005B2439" w:rsidRPr="005B2439" w:rsidRDefault="005B2439" w:rsidP="005B2439">
      <w:pPr>
        <w:numPr>
          <w:ilvl w:val="0"/>
          <w:numId w:val="2"/>
        </w:numPr>
      </w:pPr>
      <w:r w:rsidRPr="005B2439">
        <w:t xml:space="preserve">Usa un bucle </w:t>
      </w:r>
      <w:proofErr w:type="spellStart"/>
      <w:r w:rsidRPr="005B2439">
        <w:t>for</w:t>
      </w:r>
      <w:proofErr w:type="spellEnd"/>
      <w:r w:rsidRPr="005B2439">
        <w:t xml:space="preserve"> para recorrer la lista y pedir asistencia cada día.</w:t>
      </w:r>
    </w:p>
    <w:p w14:paraId="45099988" w14:textId="57FD8875" w:rsidR="005B2439" w:rsidRPr="005B2439" w:rsidRDefault="005B2439" w:rsidP="005B2439">
      <w:pPr>
        <w:numPr>
          <w:ilvl w:val="0"/>
          <w:numId w:val="2"/>
        </w:numPr>
      </w:pPr>
      <w:r w:rsidRPr="005B2439">
        <w:t>Si la respuesta es “S”, suma 1 a asistencias.</w:t>
      </w:r>
    </w:p>
    <w:p w14:paraId="1C53C023" w14:textId="360462AA" w:rsidR="005B2439" w:rsidRPr="005B2439" w:rsidRDefault="005B2439" w:rsidP="005B2439">
      <w:pPr>
        <w:numPr>
          <w:ilvl w:val="0"/>
          <w:numId w:val="2"/>
        </w:numPr>
      </w:pPr>
      <w:r w:rsidRPr="005B2439">
        <w:t>Si la respuesta es “N”, suma 1 a ausencias.</w:t>
      </w:r>
    </w:p>
    <w:p w14:paraId="53FECE5D" w14:textId="69D9D306" w:rsidR="005B2439" w:rsidRPr="005B2439" w:rsidRDefault="005B2439" w:rsidP="005B2439">
      <w:pPr>
        <w:numPr>
          <w:ilvl w:val="0"/>
          <w:numId w:val="2"/>
        </w:numPr>
      </w:pPr>
      <w:r w:rsidRPr="005B2439">
        <w:t>Calcula el porcentaje de asistencia sobre 5 días.</w:t>
      </w:r>
    </w:p>
    <w:p w14:paraId="54A48D9D" w14:textId="77777777" w:rsidR="005B2439" w:rsidRDefault="005B2439" w:rsidP="005B2439">
      <w:pPr>
        <w:numPr>
          <w:ilvl w:val="0"/>
          <w:numId w:val="2"/>
        </w:numPr>
      </w:pPr>
      <w:r w:rsidRPr="005B2439">
        <w:t>Muestra los resultados finales.</w:t>
      </w:r>
    </w:p>
    <w:p w14:paraId="24645A36" w14:textId="77777777" w:rsidR="00D44D9D" w:rsidRDefault="00D44D9D" w:rsidP="005B2439"/>
    <w:p w14:paraId="5B44021E" w14:textId="77777777" w:rsidR="00D44D9D" w:rsidRDefault="00D44D9D" w:rsidP="005B2439"/>
    <w:p w14:paraId="5FBECA52" w14:textId="77777777" w:rsidR="00D44D9D" w:rsidRDefault="00D44D9D" w:rsidP="005B2439"/>
    <w:p w14:paraId="702FF793" w14:textId="77777777" w:rsidR="00D44D9D" w:rsidRDefault="00D44D9D" w:rsidP="005B2439"/>
    <w:p w14:paraId="70B23439" w14:textId="77777777" w:rsidR="00D44D9D" w:rsidRDefault="00D44D9D" w:rsidP="005B2439"/>
    <w:p w14:paraId="7D29AE40" w14:textId="77777777" w:rsidR="00D44D9D" w:rsidRDefault="00D44D9D" w:rsidP="005B2439"/>
    <w:p w14:paraId="2865BE7A" w14:textId="77777777" w:rsidR="00D44D9D" w:rsidRDefault="00D44D9D" w:rsidP="005B2439"/>
    <w:p w14:paraId="2A51AD2F" w14:textId="77777777" w:rsidR="00D44D9D" w:rsidRDefault="00D44D9D" w:rsidP="005B2439"/>
    <w:p w14:paraId="7A16A57C" w14:textId="77777777" w:rsidR="00D44D9D" w:rsidRDefault="00D44D9D" w:rsidP="005B2439"/>
    <w:p w14:paraId="544EB6AF" w14:textId="77777777" w:rsidR="00D44D9D" w:rsidRDefault="00D44D9D" w:rsidP="005B2439"/>
    <w:p w14:paraId="5D769F3D" w14:textId="77777777" w:rsidR="00D44D9D" w:rsidRDefault="00D44D9D" w:rsidP="005B2439"/>
    <w:p w14:paraId="4E6EB5B6" w14:textId="77777777" w:rsidR="00D44D9D" w:rsidRDefault="00D44D9D" w:rsidP="005B2439"/>
    <w:p w14:paraId="32CFB07C" w14:textId="2AC7CF76" w:rsidR="005B2439" w:rsidRDefault="005B2439" w:rsidP="00CE6B1F">
      <w:pPr>
        <w:pStyle w:val="Ttulo2"/>
      </w:pPr>
      <w:bookmarkStart w:id="1" w:name="_Toc210823802"/>
      <w:r w:rsidRPr="00CE6B1F">
        <w:rPr>
          <w:highlight w:val="yellow"/>
        </w:rPr>
        <w:lastRenderedPageBreak/>
        <w:t>CÓDIGO</w:t>
      </w:r>
      <w:r>
        <w:t>:</w:t>
      </w:r>
      <w:bookmarkEnd w:id="1"/>
    </w:p>
    <w:p w14:paraId="6414D292" w14:textId="77777777" w:rsidR="00D44D9D" w:rsidRDefault="00D44D9D" w:rsidP="00D44D9D">
      <w:r>
        <w:t xml:space="preserve">#Creamos la lista de </w:t>
      </w:r>
      <w:proofErr w:type="spellStart"/>
      <w:r>
        <w:t>dias</w:t>
      </w:r>
      <w:proofErr w:type="spellEnd"/>
      <w:r>
        <w:t xml:space="preserve"> semanales y las variables a usar </w:t>
      </w:r>
    </w:p>
    <w:p w14:paraId="0DDF27F3" w14:textId="77777777" w:rsidR="00D44D9D" w:rsidRDefault="00D44D9D" w:rsidP="00D44D9D">
      <w:proofErr w:type="spellStart"/>
      <w:r>
        <w:t>dias</w:t>
      </w:r>
      <w:proofErr w:type="spellEnd"/>
      <w:r>
        <w:t>=["</w:t>
      </w:r>
      <w:proofErr w:type="gramStart"/>
      <w:r>
        <w:t>Lunes</w:t>
      </w:r>
      <w:proofErr w:type="gramEnd"/>
      <w:r>
        <w:t>","Martes","</w:t>
      </w:r>
      <w:proofErr w:type="spellStart"/>
      <w:r>
        <w:t>Miercoles</w:t>
      </w:r>
      <w:proofErr w:type="spellEnd"/>
      <w:r>
        <w:t>","</w:t>
      </w:r>
      <w:proofErr w:type="spellStart"/>
      <w:r>
        <w:t>Jueves","Viernes</w:t>
      </w:r>
      <w:proofErr w:type="spellEnd"/>
      <w:r>
        <w:t>"]</w:t>
      </w:r>
    </w:p>
    <w:p w14:paraId="450C40E3" w14:textId="77777777" w:rsidR="00D44D9D" w:rsidRDefault="00D44D9D" w:rsidP="00D44D9D">
      <w:r>
        <w:t>asistencias=0</w:t>
      </w:r>
    </w:p>
    <w:p w14:paraId="0222135E" w14:textId="77777777" w:rsidR="00D44D9D" w:rsidRDefault="00D44D9D" w:rsidP="00D44D9D">
      <w:r>
        <w:t>ausencias=0</w:t>
      </w:r>
    </w:p>
    <w:p w14:paraId="704DBAE3" w14:textId="77777777" w:rsidR="00D44D9D" w:rsidRDefault="00D44D9D" w:rsidP="00D44D9D">
      <w:proofErr w:type="spellStart"/>
      <w:r>
        <w:t>total_dias</w:t>
      </w:r>
      <w:proofErr w:type="spellEnd"/>
      <w:r>
        <w:t>=5</w:t>
      </w:r>
    </w:p>
    <w:p w14:paraId="71078A14" w14:textId="77777777" w:rsidR="00D44D9D" w:rsidRDefault="00D44D9D" w:rsidP="00D44D9D">
      <w:r>
        <w:t xml:space="preserve">#Establecemos el bucle para que repase los 5 </w:t>
      </w:r>
      <w:proofErr w:type="spellStart"/>
      <w:r>
        <w:t>dias</w:t>
      </w:r>
      <w:proofErr w:type="spellEnd"/>
    </w:p>
    <w:p w14:paraId="49491C86" w14:textId="77777777" w:rsidR="00D44D9D" w:rsidRDefault="00D44D9D" w:rsidP="00D44D9D">
      <w:proofErr w:type="spellStart"/>
      <w:r>
        <w:t>for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in </w:t>
      </w:r>
      <w:proofErr w:type="spellStart"/>
      <w:r>
        <w:t>dias</w:t>
      </w:r>
      <w:proofErr w:type="spellEnd"/>
      <w:r>
        <w:t xml:space="preserve">: </w:t>
      </w:r>
    </w:p>
    <w:p w14:paraId="14D812E1" w14:textId="77777777" w:rsidR="00D44D9D" w:rsidRDefault="00D44D9D" w:rsidP="00D44D9D">
      <w:r>
        <w:tab/>
        <w:t>respuesta=</w:t>
      </w:r>
      <w:proofErr w:type="gramStart"/>
      <w:r>
        <w:t>input(</w:t>
      </w:r>
      <w:proofErr w:type="spellStart"/>
      <w:proofErr w:type="gramEnd"/>
      <w:r>
        <w:t>f"Ha</w:t>
      </w:r>
      <w:proofErr w:type="spellEnd"/>
      <w:r>
        <w:t xml:space="preserve"> asistido el alumno a clase el {</w:t>
      </w:r>
      <w:proofErr w:type="spellStart"/>
      <w:r>
        <w:t>dia</w:t>
      </w:r>
      <w:proofErr w:type="spellEnd"/>
      <w:r>
        <w:t>}? S o N:"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().</w:t>
      </w:r>
      <w:proofErr w:type="spellStart"/>
      <w:r>
        <w:t>lower</w:t>
      </w:r>
      <w:proofErr w:type="spellEnd"/>
      <w:r>
        <w:t>()</w:t>
      </w:r>
    </w:p>
    <w:p w14:paraId="4058FF2E" w14:textId="77777777" w:rsidR="00D44D9D" w:rsidRDefault="00D44D9D" w:rsidP="00D44D9D">
      <w:r>
        <w:tab/>
        <w:t xml:space="preserve">#Dentro del bucle, ponemos </w:t>
      </w:r>
      <w:proofErr w:type="spellStart"/>
      <w:r>
        <w:t>if</w:t>
      </w:r>
      <w:proofErr w:type="spellEnd"/>
      <w:r>
        <w:t xml:space="preserve"> para respuesta </w:t>
      </w:r>
      <w:proofErr w:type="spellStart"/>
      <w:r>
        <w:t>si</w:t>
      </w:r>
      <w:proofErr w:type="spellEnd"/>
      <w:r>
        <w:t xml:space="preserve"> o no</w:t>
      </w:r>
    </w:p>
    <w:p w14:paraId="31425F74" w14:textId="77777777" w:rsidR="00D44D9D" w:rsidRDefault="00D44D9D" w:rsidP="00D44D9D">
      <w:r>
        <w:tab/>
      </w:r>
      <w:proofErr w:type="spellStart"/>
      <w:r>
        <w:t>if</w:t>
      </w:r>
      <w:proofErr w:type="spellEnd"/>
      <w:r>
        <w:t xml:space="preserve"> respuesta == "s":</w:t>
      </w:r>
    </w:p>
    <w:p w14:paraId="5A54B384" w14:textId="77777777" w:rsidR="00D44D9D" w:rsidRDefault="00D44D9D" w:rsidP="00D44D9D">
      <w:r>
        <w:tab/>
      </w:r>
      <w:r>
        <w:tab/>
        <w:t>asistencias += 1</w:t>
      </w:r>
    </w:p>
    <w:p w14:paraId="7E77A8A4" w14:textId="77777777" w:rsidR="00D44D9D" w:rsidRDefault="00D44D9D" w:rsidP="00D44D9D">
      <w:r>
        <w:tab/>
      </w:r>
      <w:proofErr w:type="spellStart"/>
      <w:r>
        <w:t>elif</w:t>
      </w:r>
      <w:proofErr w:type="spellEnd"/>
      <w:r>
        <w:t xml:space="preserve"> respuesta == "n":</w:t>
      </w:r>
    </w:p>
    <w:p w14:paraId="4F8D85AD" w14:textId="77777777" w:rsidR="00D44D9D" w:rsidRDefault="00D44D9D" w:rsidP="00D44D9D">
      <w:r>
        <w:tab/>
      </w:r>
      <w:r>
        <w:tab/>
        <w:t>ausencias += 1</w:t>
      </w:r>
    </w:p>
    <w:p w14:paraId="034E1F7C" w14:textId="77777777" w:rsidR="00D44D9D" w:rsidRDefault="00D44D9D" w:rsidP="00D44D9D">
      <w:r>
        <w:tab/>
      </w:r>
      <w:proofErr w:type="spellStart"/>
      <w:r>
        <w:t>else</w:t>
      </w:r>
      <w:proofErr w:type="spellEnd"/>
      <w:r>
        <w:t>:</w:t>
      </w:r>
    </w:p>
    <w:p w14:paraId="671A7F28" w14:textId="77777777" w:rsidR="00D44D9D" w:rsidRDefault="00D44D9D" w:rsidP="00D44D9D">
      <w:r>
        <w:tab/>
      </w:r>
      <w:r>
        <w:tab/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"Respuesta inválida, escribe 'S' o 'N'")</w:t>
      </w:r>
    </w:p>
    <w:p w14:paraId="7E8D1AB0" w14:textId="77777777" w:rsidR="00D44D9D" w:rsidRDefault="00D44D9D" w:rsidP="00D44D9D">
      <w:r>
        <w:t>#Fórmula para la media de asistencia</w:t>
      </w:r>
    </w:p>
    <w:p w14:paraId="0645DE22" w14:textId="77777777" w:rsidR="00D44D9D" w:rsidRDefault="00D44D9D" w:rsidP="00D44D9D">
      <w:proofErr w:type="spellStart"/>
      <w:r>
        <w:t>porcentaje_asistencia</w:t>
      </w:r>
      <w:proofErr w:type="spellEnd"/>
      <w:r>
        <w:t>=(asistencias/</w:t>
      </w:r>
      <w:proofErr w:type="spellStart"/>
      <w:r>
        <w:t>total_</w:t>
      </w:r>
      <w:proofErr w:type="gramStart"/>
      <w:r>
        <w:t>dias</w:t>
      </w:r>
      <w:proofErr w:type="spellEnd"/>
      <w:r>
        <w:t>)*</w:t>
      </w:r>
      <w:proofErr w:type="gramEnd"/>
      <w:r>
        <w:t>100</w:t>
      </w:r>
    </w:p>
    <w:p w14:paraId="41676C22" w14:textId="77777777" w:rsidR="00D44D9D" w:rsidRDefault="00D44D9D" w:rsidP="00D44D9D">
      <w:r>
        <w:t>#Resultados</w:t>
      </w:r>
    </w:p>
    <w:p w14:paraId="37AC2D84" w14:textId="77777777" w:rsidR="00D44D9D" w:rsidRDefault="00D44D9D" w:rsidP="00D44D9D">
      <w:proofErr w:type="spellStart"/>
      <w:proofErr w:type="gramStart"/>
      <w:r>
        <w:t>print</w:t>
      </w:r>
      <w:proofErr w:type="spellEnd"/>
      <w:r>
        <w:t>(</w:t>
      </w:r>
      <w:proofErr w:type="gramEnd"/>
      <w:r>
        <w:t>"Los resultados son:")</w:t>
      </w:r>
    </w:p>
    <w:p w14:paraId="635B00A2" w14:textId="77777777" w:rsidR="00D44D9D" w:rsidRDefault="00D44D9D" w:rsidP="00D44D9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f"Número</w:t>
      </w:r>
      <w:proofErr w:type="spellEnd"/>
      <w:r>
        <w:t xml:space="preserve"> total de asistencias: {asistencias}")</w:t>
      </w:r>
    </w:p>
    <w:p w14:paraId="35344555" w14:textId="77777777" w:rsidR="00D44D9D" w:rsidRDefault="00D44D9D" w:rsidP="00D44D9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f"Número</w:t>
      </w:r>
      <w:proofErr w:type="spellEnd"/>
      <w:r>
        <w:t xml:space="preserve"> total de ausencias: {ausencias}")</w:t>
      </w:r>
    </w:p>
    <w:p w14:paraId="2AAA8E36" w14:textId="315498BC" w:rsidR="00D44D9D" w:rsidRDefault="00D44D9D" w:rsidP="00D44D9D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f"Porcentaje</w:t>
      </w:r>
      <w:proofErr w:type="spellEnd"/>
      <w:r>
        <w:t xml:space="preserve"> asistencia a clase: {</w:t>
      </w:r>
      <w:proofErr w:type="spellStart"/>
      <w:r>
        <w:t>porcentaje_asistencia</w:t>
      </w:r>
      <w:proofErr w:type="spellEnd"/>
      <w:r>
        <w:t>}%")</w:t>
      </w:r>
    </w:p>
    <w:p w14:paraId="4A6477BC" w14:textId="77777777" w:rsidR="00D44D9D" w:rsidRDefault="00D44D9D" w:rsidP="005B2439"/>
    <w:p w14:paraId="6D1E12F2" w14:textId="77777777" w:rsidR="00D44D9D" w:rsidRDefault="00D44D9D" w:rsidP="005B2439"/>
    <w:p w14:paraId="17B360B8" w14:textId="77777777" w:rsidR="00D44D9D" w:rsidRDefault="00D44D9D" w:rsidP="005B2439"/>
    <w:p w14:paraId="47E8F552" w14:textId="77777777" w:rsidR="00D44D9D" w:rsidRDefault="00D44D9D" w:rsidP="005B2439"/>
    <w:p w14:paraId="1C818D37" w14:textId="31132E6E" w:rsidR="00D44D9D" w:rsidRDefault="005B2439" w:rsidP="00CE6B1F">
      <w:pPr>
        <w:pStyle w:val="Ttulo3"/>
      </w:pPr>
      <w:bookmarkStart w:id="2" w:name="_Toc210823803"/>
      <w:r w:rsidRPr="00CE6B1F">
        <w:rPr>
          <w:highlight w:val="yellow"/>
        </w:rPr>
        <w:lastRenderedPageBreak/>
        <w:t>COMPROBACIÓN</w:t>
      </w:r>
      <w:r>
        <w:t>:</w:t>
      </w:r>
      <w:bookmarkEnd w:id="2"/>
    </w:p>
    <w:p w14:paraId="6DF412A1" w14:textId="3B3CF9AF" w:rsidR="00D44D9D" w:rsidRDefault="00D44D9D" w:rsidP="005B2439">
      <w:r w:rsidRPr="00D44D9D">
        <w:drawing>
          <wp:inline distT="0" distB="0" distL="0" distR="0" wp14:anchorId="2D439381" wp14:editId="147E890B">
            <wp:extent cx="4763165" cy="195289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A2D8" w14:textId="6BCF5033" w:rsidR="005B2439" w:rsidRDefault="00D44D9D" w:rsidP="005B2439">
      <w:r w:rsidRPr="00D44D9D">
        <w:drawing>
          <wp:inline distT="0" distB="0" distL="0" distR="0" wp14:anchorId="08E93585" wp14:editId="75B6F406">
            <wp:extent cx="4629796" cy="194337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1B7E" w14:textId="77777777" w:rsidR="00D44D9D" w:rsidRPr="005B2439" w:rsidRDefault="00D44D9D" w:rsidP="005B2439"/>
    <w:p w14:paraId="3157293D" w14:textId="77777777" w:rsidR="005B2439" w:rsidRPr="005B2439" w:rsidRDefault="005B2439" w:rsidP="00CE6B1F">
      <w:pPr>
        <w:pStyle w:val="Ttulo1"/>
      </w:pPr>
      <w:bookmarkStart w:id="3" w:name="_Toc210823804"/>
      <w:r w:rsidRPr="005B2439">
        <w:t>7 · GESTIÓN DE INVENTARIO DE UNA TIENDA</w:t>
      </w:r>
      <w:bookmarkEnd w:id="3"/>
    </w:p>
    <w:p w14:paraId="77D5CADF" w14:textId="77777777" w:rsidR="005B2439" w:rsidRPr="005B2439" w:rsidRDefault="005B2439" w:rsidP="005B2439">
      <w:r w:rsidRPr="005B2439">
        <w:rPr>
          <w:b/>
          <w:bCs/>
        </w:rPr>
        <w:t>Nivel de ayuda:</w:t>
      </w:r>
      <w:r w:rsidRPr="005B2439">
        <w:t xml:space="preserve"> Alto-medio</w:t>
      </w:r>
    </w:p>
    <w:p w14:paraId="5FD4B250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Descripción</w:t>
      </w:r>
    </w:p>
    <w:p w14:paraId="7DC99714" w14:textId="77777777" w:rsidR="005B2439" w:rsidRPr="005B2439" w:rsidRDefault="005B2439" w:rsidP="005B2439">
      <w:r w:rsidRPr="005B2439">
        <w:t>Crea un programa que permita registrar el stock de una pequeña tienda.</w:t>
      </w:r>
      <w:r w:rsidRPr="005B2439">
        <w:br/>
        <w:t xml:space="preserve"> El usuario escribirá el nombre del producto y su cantidad.</w:t>
      </w:r>
      <w:r w:rsidRPr="005B2439">
        <w:br/>
        <w:t xml:space="preserve"> El programa guardará la información en un diccionario.</w:t>
      </w:r>
      <w:r w:rsidRPr="005B2439">
        <w:br/>
        <w:t xml:space="preserve"> Terminará cuando el usuario escriba “fin”.</w:t>
      </w:r>
      <w:r w:rsidRPr="005B2439">
        <w:br/>
        <w:t xml:space="preserve"> Al final, mostrará todos los productos con sus cantidades.</w:t>
      </w:r>
    </w:p>
    <w:p w14:paraId="39B5C94F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Instrucciones</w:t>
      </w:r>
    </w:p>
    <w:p w14:paraId="0DF8BD09" w14:textId="52A58C32" w:rsidR="005B2439" w:rsidRPr="005B2439" w:rsidRDefault="005B2439" w:rsidP="005B2439">
      <w:pPr>
        <w:numPr>
          <w:ilvl w:val="0"/>
          <w:numId w:val="3"/>
        </w:numPr>
      </w:pPr>
      <w:r w:rsidRPr="005B2439">
        <w:t>Crea un diccionario vacío.</w:t>
      </w:r>
    </w:p>
    <w:p w14:paraId="1A78B3E0" w14:textId="0AAEEFCF" w:rsidR="005B2439" w:rsidRPr="005B2439" w:rsidRDefault="005B2439" w:rsidP="005B2439">
      <w:pPr>
        <w:numPr>
          <w:ilvl w:val="0"/>
          <w:numId w:val="3"/>
        </w:numPr>
      </w:pPr>
      <w:r w:rsidRPr="005B2439">
        <w:t>Mientras el nombre no sea “fin”:</w:t>
      </w:r>
    </w:p>
    <w:p w14:paraId="2399554B" w14:textId="53952CF7" w:rsidR="005B2439" w:rsidRPr="005B2439" w:rsidRDefault="005B2439" w:rsidP="005B2439">
      <w:pPr>
        <w:numPr>
          <w:ilvl w:val="1"/>
          <w:numId w:val="3"/>
        </w:numPr>
      </w:pPr>
      <w:r w:rsidRPr="005B2439">
        <w:t>Pide la cantidad.</w:t>
      </w:r>
    </w:p>
    <w:p w14:paraId="4C69EB92" w14:textId="7A0DF7AC" w:rsidR="005B2439" w:rsidRPr="005B2439" w:rsidRDefault="005B2439" w:rsidP="005B2439">
      <w:pPr>
        <w:numPr>
          <w:ilvl w:val="1"/>
          <w:numId w:val="3"/>
        </w:numPr>
      </w:pPr>
      <w:r w:rsidRPr="005B2439">
        <w:t>Guarda el par producto: cantidad.</w:t>
      </w:r>
    </w:p>
    <w:p w14:paraId="62EBFCBC" w14:textId="77777777" w:rsidR="005B2439" w:rsidRDefault="005B2439" w:rsidP="005B2439">
      <w:pPr>
        <w:numPr>
          <w:ilvl w:val="0"/>
          <w:numId w:val="3"/>
        </w:numPr>
      </w:pPr>
      <w:r w:rsidRPr="005B2439">
        <w:t xml:space="preserve">Recorre el diccionario con un </w:t>
      </w:r>
      <w:proofErr w:type="spellStart"/>
      <w:r w:rsidRPr="005B2439">
        <w:t>for</w:t>
      </w:r>
      <w:proofErr w:type="spellEnd"/>
      <w:r w:rsidRPr="005B2439">
        <w:t xml:space="preserve"> para mostrarlo.</w:t>
      </w:r>
    </w:p>
    <w:p w14:paraId="3EE026C1" w14:textId="77777777" w:rsidR="005B2439" w:rsidRDefault="005B2439" w:rsidP="00CE6B1F">
      <w:pPr>
        <w:pStyle w:val="Ttulo2"/>
      </w:pPr>
      <w:bookmarkStart w:id="4" w:name="_Toc210823805"/>
      <w:r w:rsidRPr="00CE6B1F">
        <w:rPr>
          <w:highlight w:val="yellow"/>
        </w:rPr>
        <w:lastRenderedPageBreak/>
        <w:t>CÓDIGO</w:t>
      </w:r>
      <w:r>
        <w:t>:</w:t>
      </w:r>
      <w:bookmarkEnd w:id="4"/>
    </w:p>
    <w:p w14:paraId="50729391" w14:textId="77777777" w:rsidR="001B690C" w:rsidRDefault="001B690C" w:rsidP="001B690C">
      <w:r>
        <w:t>#Creamos el diccionario</w:t>
      </w:r>
    </w:p>
    <w:p w14:paraId="56941524" w14:textId="77777777" w:rsidR="001B690C" w:rsidRDefault="001B690C" w:rsidP="001B690C">
      <w:r>
        <w:t>stock</w:t>
      </w:r>
      <w:proofErr w:type="gramStart"/>
      <w:r>
        <w:t>={</w:t>
      </w:r>
      <w:proofErr w:type="gramEnd"/>
      <w:r>
        <w:t>}</w:t>
      </w:r>
    </w:p>
    <w:p w14:paraId="09FBDC66" w14:textId="77777777" w:rsidR="001B690C" w:rsidRDefault="001B690C" w:rsidP="001B690C">
      <w:r>
        <w:t>#Vamos añadiendo productos clave valor a nuestro diccionario</w:t>
      </w:r>
    </w:p>
    <w:p w14:paraId="1E42F220" w14:textId="77777777" w:rsidR="001B690C" w:rsidRDefault="001B690C" w:rsidP="001B690C">
      <w:r>
        <w:t>producto=</w:t>
      </w:r>
      <w:proofErr w:type="gramStart"/>
      <w:r>
        <w:t>input(</w:t>
      </w:r>
      <w:proofErr w:type="gramEnd"/>
      <w:r>
        <w:t>"Escribe el nombre del producto que quieres añadir o fin para terminar:").</w:t>
      </w:r>
      <w:proofErr w:type="spellStart"/>
      <w:r>
        <w:t>strip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094F6A87" w14:textId="77777777" w:rsidR="001B690C" w:rsidRDefault="001B690C" w:rsidP="001B690C">
      <w:proofErr w:type="spellStart"/>
      <w:r>
        <w:t>while</w:t>
      </w:r>
      <w:proofErr w:type="spellEnd"/>
      <w:r>
        <w:t xml:space="preserve"> </w:t>
      </w:r>
      <w:proofErr w:type="gramStart"/>
      <w:r>
        <w:t>producto !</w:t>
      </w:r>
      <w:proofErr w:type="gramEnd"/>
      <w:r>
        <w:t>= "fin":</w:t>
      </w:r>
    </w:p>
    <w:p w14:paraId="46B679A9" w14:textId="77777777" w:rsidR="001B690C" w:rsidRDefault="001B690C" w:rsidP="001B690C">
      <w:r>
        <w:tab/>
      </w:r>
      <w:proofErr w:type="spellStart"/>
      <w:r>
        <w:t>if</w:t>
      </w:r>
      <w:proofErr w:type="spellEnd"/>
      <w:r>
        <w:t xml:space="preserve"> producto </w:t>
      </w:r>
      <w:proofErr w:type="spellStart"/>
      <w:r>
        <w:t>not</w:t>
      </w:r>
      <w:proofErr w:type="spellEnd"/>
      <w:r>
        <w:t xml:space="preserve"> in stock:</w:t>
      </w:r>
    </w:p>
    <w:p w14:paraId="61662035" w14:textId="77777777" w:rsidR="001B690C" w:rsidRDefault="001B690C" w:rsidP="001B690C">
      <w:r>
        <w:tab/>
      </w:r>
      <w:r>
        <w:tab/>
        <w:t>cantidad=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input("Ingresa la cantidad del producto:"))</w:t>
      </w:r>
    </w:p>
    <w:p w14:paraId="25EE8CF6" w14:textId="77777777" w:rsidR="001B690C" w:rsidRDefault="001B690C" w:rsidP="001B690C">
      <w:r>
        <w:tab/>
      </w:r>
      <w:r>
        <w:tab/>
        <w:t>stock[producto]=cantidad #Clave-valor</w:t>
      </w:r>
    </w:p>
    <w:p w14:paraId="4BA28EEF" w14:textId="77777777" w:rsidR="001B690C" w:rsidRDefault="001B690C" w:rsidP="001B690C"/>
    <w:p w14:paraId="3652514C" w14:textId="77777777" w:rsidR="001B690C" w:rsidRDefault="001B690C" w:rsidP="001B690C">
      <w:r>
        <w:tab/>
      </w:r>
      <w:proofErr w:type="spellStart"/>
      <w:r>
        <w:t>else</w:t>
      </w:r>
      <w:proofErr w:type="spellEnd"/>
      <w:r>
        <w:t>:</w:t>
      </w:r>
    </w:p>
    <w:p w14:paraId="0F05AEB9" w14:textId="77777777" w:rsidR="001B690C" w:rsidRDefault="001B690C" w:rsidP="001B690C">
      <w:r>
        <w:tab/>
      </w:r>
      <w:r>
        <w:tab/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f"El</w:t>
      </w:r>
      <w:proofErr w:type="spellEnd"/>
      <w:r>
        <w:t xml:space="preserve"> producto {producto} ya está en el inventario registrado.")</w:t>
      </w:r>
    </w:p>
    <w:p w14:paraId="680CA813" w14:textId="77777777" w:rsidR="001B690C" w:rsidRDefault="001B690C" w:rsidP="001B690C">
      <w:r>
        <w:tab/>
        <w:t>producto=</w:t>
      </w:r>
      <w:proofErr w:type="gramStart"/>
      <w:r>
        <w:t>input(</w:t>
      </w:r>
      <w:proofErr w:type="gramEnd"/>
      <w:r>
        <w:t>"Escribe el nombre de otro producto o fin para terminar:").</w:t>
      </w:r>
      <w:proofErr w:type="spellStart"/>
      <w:r>
        <w:t>strip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4898DBEF" w14:textId="77777777" w:rsidR="001B690C" w:rsidRDefault="001B690C" w:rsidP="001B690C">
      <w:r>
        <w:t>#Mostramos el resultado con un pequeño bucle</w:t>
      </w:r>
    </w:p>
    <w:p w14:paraId="2B3A4368" w14:textId="77777777" w:rsidR="001B690C" w:rsidRDefault="001B690C" w:rsidP="001B690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Invenatario</w:t>
      </w:r>
      <w:proofErr w:type="spellEnd"/>
      <w:r>
        <w:t xml:space="preserve"> y stock disponible:")</w:t>
      </w:r>
    </w:p>
    <w:p w14:paraId="7538AF9D" w14:textId="77777777" w:rsidR="001B690C" w:rsidRDefault="001B690C" w:rsidP="001B690C">
      <w:proofErr w:type="spellStart"/>
      <w:r>
        <w:t>for</w:t>
      </w:r>
      <w:proofErr w:type="spellEnd"/>
      <w:r>
        <w:t xml:space="preserve"> producto, cantidad in </w:t>
      </w:r>
      <w:proofErr w:type="spellStart"/>
      <w:proofErr w:type="gramStart"/>
      <w:r>
        <w:t>stock.items</w:t>
      </w:r>
      <w:proofErr w:type="spellEnd"/>
      <w:proofErr w:type="gramEnd"/>
      <w:r>
        <w:t>():</w:t>
      </w:r>
    </w:p>
    <w:p w14:paraId="30010654" w14:textId="111905BA" w:rsidR="001B690C" w:rsidRDefault="001B690C" w:rsidP="001B690C">
      <w:r>
        <w:tab/>
      </w:r>
      <w:proofErr w:type="spellStart"/>
      <w:r>
        <w:t>print</w:t>
      </w:r>
      <w:proofErr w:type="spellEnd"/>
      <w:r>
        <w:t>(f"{producto}: {cantidad}")</w:t>
      </w:r>
    </w:p>
    <w:p w14:paraId="01427A9D" w14:textId="77777777" w:rsidR="001B690C" w:rsidRDefault="001B690C" w:rsidP="005B2439"/>
    <w:p w14:paraId="6D96E15E" w14:textId="77777777" w:rsidR="001B690C" w:rsidRDefault="001B690C" w:rsidP="005B2439"/>
    <w:p w14:paraId="43EC21EE" w14:textId="77777777" w:rsidR="001B690C" w:rsidRDefault="001B690C" w:rsidP="005B2439"/>
    <w:p w14:paraId="77C8507E" w14:textId="77777777" w:rsidR="001B690C" w:rsidRDefault="001B690C" w:rsidP="005B2439"/>
    <w:p w14:paraId="51C8A6E1" w14:textId="77777777" w:rsidR="001B690C" w:rsidRDefault="001B690C" w:rsidP="005B2439"/>
    <w:p w14:paraId="16CEAC66" w14:textId="77777777" w:rsidR="001B690C" w:rsidRDefault="001B690C" w:rsidP="005B2439"/>
    <w:p w14:paraId="6E7319E0" w14:textId="77777777" w:rsidR="001B690C" w:rsidRDefault="001B690C" w:rsidP="005B2439"/>
    <w:p w14:paraId="3BAF8160" w14:textId="77777777" w:rsidR="001B690C" w:rsidRDefault="001B690C" w:rsidP="005B2439"/>
    <w:p w14:paraId="2BC50140" w14:textId="77777777" w:rsidR="001B690C" w:rsidRDefault="001B690C" w:rsidP="005B2439"/>
    <w:p w14:paraId="53AA8E12" w14:textId="77777777" w:rsidR="001B690C" w:rsidRDefault="001B690C" w:rsidP="005B2439"/>
    <w:p w14:paraId="2484AE22" w14:textId="3FCDC27A" w:rsidR="001B690C" w:rsidRDefault="005B2439" w:rsidP="005B2439">
      <w:bookmarkStart w:id="5" w:name="_Toc210823806"/>
      <w:r w:rsidRPr="00CE6B1F">
        <w:rPr>
          <w:rStyle w:val="Ttulo3Car"/>
          <w:highlight w:val="yellow"/>
        </w:rPr>
        <w:lastRenderedPageBreak/>
        <w:t>COMPROBACIÓN</w:t>
      </w:r>
      <w:bookmarkEnd w:id="5"/>
      <w:r>
        <w:t>:</w:t>
      </w:r>
    </w:p>
    <w:p w14:paraId="4FF4AA9F" w14:textId="77777777" w:rsidR="001B690C" w:rsidRDefault="001B690C" w:rsidP="005B2439">
      <w:r w:rsidRPr="001B690C">
        <w:drawing>
          <wp:inline distT="0" distB="0" distL="0" distR="0" wp14:anchorId="0E9C9E5A" wp14:editId="150BF7CA">
            <wp:extent cx="5400040" cy="21913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2B44" w14:textId="2C79C8D0" w:rsidR="005B2439" w:rsidRPr="005B2439" w:rsidRDefault="001B690C" w:rsidP="005B2439">
      <w:r w:rsidRPr="001B690C">
        <w:drawing>
          <wp:inline distT="0" distB="0" distL="0" distR="0" wp14:anchorId="57199785" wp14:editId="09F9A90B">
            <wp:extent cx="5400040" cy="17151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439" w:rsidRPr="005B2439">
        <w:br/>
      </w:r>
    </w:p>
    <w:p w14:paraId="51107A34" w14:textId="77777777" w:rsidR="001B690C" w:rsidRDefault="001B690C" w:rsidP="005B2439">
      <w:pPr>
        <w:rPr>
          <w:b/>
          <w:bCs/>
        </w:rPr>
      </w:pPr>
    </w:p>
    <w:p w14:paraId="57589D3C" w14:textId="77777777" w:rsidR="001B690C" w:rsidRDefault="001B690C" w:rsidP="005B2439">
      <w:pPr>
        <w:rPr>
          <w:b/>
          <w:bCs/>
        </w:rPr>
      </w:pPr>
    </w:p>
    <w:p w14:paraId="555AB7AD" w14:textId="77777777" w:rsidR="001B690C" w:rsidRDefault="001B690C" w:rsidP="005B2439">
      <w:pPr>
        <w:rPr>
          <w:b/>
          <w:bCs/>
        </w:rPr>
      </w:pPr>
    </w:p>
    <w:p w14:paraId="3F889386" w14:textId="77777777" w:rsidR="001B690C" w:rsidRDefault="001B690C" w:rsidP="005B2439">
      <w:pPr>
        <w:rPr>
          <w:b/>
          <w:bCs/>
        </w:rPr>
      </w:pPr>
    </w:p>
    <w:p w14:paraId="3D951C55" w14:textId="77777777" w:rsidR="001B690C" w:rsidRDefault="001B690C" w:rsidP="005B2439">
      <w:pPr>
        <w:rPr>
          <w:b/>
          <w:bCs/>
        </w:rPr>
      </w:pPr>
    </w:p>
    <w:p w14:paraId="142ED63E" w14:textId="77777777" w:rsidR="001B690C" w:rsidRDefault="001B690C" w:rsidP="005B2439">
      <w:pPr>
        <w:rPr>
          <w:b/>
          <w:bCs/>
        </w:rPr>
      </w:pPr>
    </w:p>
    <w:p w14:paraId="4D28D62C" w14:textId="77777777" w:rsidR="001B690C" w:rsidRDefault="001B690C" w:rsidP="005B2439">
      <w:pPr>
        <w:rPr>
          <w:b/>
          <w:bCs/>
        </w:rPr>
      </w:pPr>
    </w:p>
    <w:p w14:paraId="37AC135D" w14:textId="77777777" w:rsidR="001B690C" w:rsidRDefault="001B690C" w:rsidP="005B2439">
      <w:pPr>
        <w:rPr>
          <w:b/>
          <w:bCs/>
        </w:rPr>
      </w:pPr>
    </w:p>
    <w:p w14:paraId="56DE2994" w14:textId="77777777" w:rsidR="001B690C" w:rsidRDefault="001B690C" w:rsidP="005B2439">
      <w:pPr>
        <w:rPr>
          <w:b/>
          <w:bCs/>
        </w:rPr>
      </w:pPr>
    </w:p>
    <w:p w14:paraId="79B1C6F1" w14:textId="77777777" w:rsidR="001B690C" w:rsidRDefault="001B690C" w:rsidP="005B2439">
      <w:pPr>
        <w:rPr>
          <w:b/>
          <w:bCs/>
        </w:rPr>
      </w:pPr>
    </w:p>
    <w:p w14:paraId="4CCF7453" w14:textId="77777777" w:rsidR="001B690C" w:rsidRDefault="001B690C" w:rsidP="005B2439">
      <w:pPr>
        <w:rPr>
          <w:b/>
          <w:bCs/>
        </w:rPr>
      </w:pPr>
    </w:p>
    <w:p w14:paraId="383455A5" w14:textId="77777777" w:rsidR="001B690C" w:rsidRDefault="001B690C" w:rsidP="005B2439">
      <w:pPr>
        <w:rPr>
          <w:b/>
          <w:bCs/>
        </w:rPr>
      </w:pPr>
    </w:p>
    <w:p w14:paraId="3816A9E0" w14:textId="77777777" w:rsidR="001B690C" w:rsidRDefault="001B690C" w:rsidP="005B2439">
      <w:pPr>
        <w:rPr>
          <w:b/>
          <w:bCs/>
        </w:rPr>
      </w:pPr>
    </w:p>
    <w:p w14:paraId="27AB8069" w14:textId="4AC664D2" w:rsidR="005B2439" w:rsidRPr="005B2439" w:rsidRDefault="005B2439" w:rsidP="00CE6B1F">
      <w:pPr>
        <w:pStyle w:val="Ttulo1"/>
      </w:pPr>
      <w:bookmarkStart w:id="6" w:name="_Toc210823807"/>
      <w:r w:rsidRPr="005B2439">
        <w:lastRenderedPageBreak/>
        <w:t>8 · GESTIÓN DE NOTAS DE ALUMNOS</w:t>
      </w:r>
      <w:bookmarkEnd w:id="6"/>
    </w:p>
    <w:p w14:paraId="7969F22A" w14:textId="77777777" w:rsidR="005B2439" w:rsidRPr="005B2439" w:rsidRDefault="005B2439" w:rsidP="005B2439">
      <w:r w:rsidRPr="005B2439">
        <w:rPr>
          <w:b/>
          <w:bCs/>
        </w:rPr>
        <w:t>Nivel de ayuda:</w:t>
      </w:r>
      <w:r w:rsidRPr="005B2439">
        <w:t xml:space="preserve"> Medio</w:t>
      </w:r>
    </w:p>
    <w:p w14:paraId="707C3409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Descripción</w:t>
      </w:r>
    </w:p>
    <w:p w14:paraId="67E523FE" w14:textId="77777777" w:rsidR="005B2439" w:rsidRPr="005B2439" w:rsidRDefault="005B2439" w:rsidP="005B2439">
      <w:r w:rsidRPr="005B2439">
        <w:t>Crea un programa que pida el nombre de un alumno y tres notas.</w:t>
      </w:r>
      <w:r w:rsidRPr="005B2439">
        <w:br/>
        <w:t xml:space="preserve"> Debe calcular la media y decir si está aprobado (≥ 5) o suspenso (&lt; 5).</w:t>
      </w:r>
      <w:r w:rsidRPr="005B2439">
        <w:br/>
        <w:t xml:space="preserve"> El proceso se repetirá hasta que se escriba “fin”.</w:t>
      </w:r>
      <w:r w:rsidRPr="005B2439">
        <w:br/>
        <w:t xml:space="preserve"> Al final, mostrará el número total de aprobados y suspensos.</w:t>
      </w:r>
    </w:p>
    <w:p w14:paraId="5CA2C8AC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Instrucciones</w:t>
      </w:r>
    </w:p>
    <w:p w14:paraId="6BF962EC" w14:textId="39A30851" w:rsidR="005B2439" w:rsidRPr="005B2439" w:rsidRDefault="005B2439" w:rsidP="005B2439">
      <w:pPr>
        <w:numPr>
          <w:ilvl w:val="0"/>
          <w:numId w:val="4"/>
        </w:numPr>
      </w:pPr>
      <w:r w:rsidRPr="005B2439">
        <w:t xml:space="preserve">Usa un bucle </w:t>
      </w:r>
      <w:proofErr w:type="spellStart"/>
      <w:r w:rsidRPr="005B2439">
        <w:t>while</w:t>
      </w:r>
      <w:proofErr w:type="spellEnd"/>
      <w:r w:rsidRPr="005B2439">
        <w:t xml:space="preserve"> para pedir datos.</w:t>
      </w:r>
    </w:p>
    <w:p w14:paraId="5954DBEA" w14:textId="3FB34717" w:rsidR="005B2439" w:rsidRPr="005B2439" w:rsidRDefault="005B2439" w:rsidP="005B2439">
      <w:pPr>
        <w:numPr>
          <w:ilvl w:val="0"/>
          <w:numId w:val="4"/>
        </w:numPr>
      </w:pPr>
      <w:r w:rsidRPr="005B2439">
        <w:t>Calcula la media de tres notas.</w:t>
      </w:r>
    </w:p>
    <w:p w14:paraId="2785744E" w14:textId="32369931" w:rsidR="005B2439" w:rsidRPr="005B2439" w:rsidRDefault="005B2439" w:rsidP="005B2439">
      <w:pPr>
        <w:numPr>
          <w:ilvl w:val="0"/>
          <w:numId w:val="4"/>
        </w:numPr>
      </w:pPr>
      <w:r w:rsidRPr="005B2439">
        <w:t xml:space="preserve">Usa </w:t>
      </w:r>
      <w:proofErr w:type="spellStart"/>
      <w:r w:rsidRPr="005B2439">
        <w:t>if</w:t>
      </w:r>
      <w:proofErr w:type="spellEnd"/>
      <w:r w:rsidRPr="005B2439">
        <w:t xml:space="preserve"> para decidir aprobado/suspenso.</w:t>
      </w:r>
    </w:p>
    <w:p w14:paraId="45CB9513" w14:textId="5312F912" w:rsidR="005B2439" w:rsidRPr="005B2439" w:rsidRDefault="005B2439" w:rsidP="005B2439">
      <w:pPr>
        <w:numPr>
          <w:ilvl w:val="0"/>
          <w:numId w:val="4"/>
        </w:numPr>
      </w:pPr>
      <w:r w:rsidRPr="005B2439">
        <w:t>Lleva un contador de cada caso.</w:t>
      </w:r>
    </w:p>
    <w:p w14:paraId="08C5F5D6" w14:textId="6F84B277" w:rsidR="005B2439" w:rsidRDefault="005B2439" w:rsidP="005B2439">
      <w:pPr>
        <w:numPr>
          <w:ilvl w:val="0"/>
          <w:numId w:val="4"/>
        </w:numPr>
      </w:pPr>
      <w:r w:rsidRPr="005B2439">
        <w:t>Muestra el resumen final.</w:t>
      </w:r>
    </w:p>
    <w:p w14:paraId="78F877EF" w14:textId="77777777" w:rsidR="00CE7C67" w:rsidRDefault="00CE7C67" w:rsidP="001B690C"/>
    <w:p w14:paraId="6BA3FE30" w14:textId="77777777" w:rsidR="00CE7C67" w:rsidRDefault="00CE7C67" w:rsidP="001B690C"/>
    <w:p w14:paraId="03EADB4D" w14:textId="77777777" w:rsidR="00CE7C67" w:rsidRDefault="00CE7C67" w:rsidP="001B690C"/>
    <w:p w14:paraId="68F23F3B" w14:textId="77777777" w:rsidR="00CE7C67" w:rsidRDefault="00CE7C67" w:rsidP="001B690C"/>
    <w:p w14:paraId="6CD7D1DD" w14:textId="77777777" w:rsidR="00CE7C67" w:rsidRDefault="00CE7C67" w:rsidP="001B690C"/>
    <w:p w14:paraId="0985553B" w14:textId="77777777" w:rsidR="00CE7C67" w:rsidRDefault="00CE7C67" w:rsidP="001B690C"/>
    <w:p w14:paraId="7B42A08B" w14:textId="77777777" w:rsidR="00CE7C67" w:rsidRDefault="00CE7C67" w:rsidP="001B690C"/>
    <w:p w14:paraId="51EC391F" w14:textId="77777777" w:rsidR="00CE7C67" w:rsidRDefault="00CE7C67" w:rsidP="001B690C"/>
    <w:p w14:paraId="4C741158" w14:textId="77777777" w:rsidR="00CE7C67" w:rsidRDefault="00CE7C67" w:rsidP="001B690C"/>
    <w:p w14:paraId="3954A179" w14:textId="77777777" w:rsidR="00CE7C67" w:rsidRDefault="00CE7C67" w:rsidP="001B690C"/>
    <w:p w14:paraId="2B46040F" w14:textId="77777777" w:rsidR="00CE7C67" w:rsidRDefault="00CE7C67" w:rsidP="001B690C"/>
    <w:p w14:paraId="5373AA59" w14:textId="77777777" w:rsidR="00CE7C67" w:rsidRDefault="00CE7C67" w:rsidP="001B690C"/>
    <w:p w14:paraId="18B88043" w14:textId="77777777" w:rsidR="00CE7C67" w:rsidRDefault="00CE7C67" w:rsidP="001B690C"/>
    <w:p w14:paraId="712154DF" w14:textId="77777777" w:rsidR="00CE7C67" w:rsidRDefault="00CE7C67" w:rsidP="001B690C"/>
    <w:p w14:paraId="783F6B85" w14:textId="77777777" w:rsidR="00CE7C67" w:rsidRDefault="00CE7C67" w:rsidP="001B690C"/>
    <w:p w14:paraId="672FFBED" w14:textId="77777777" w:rsidR="00CE7C67" w:rsidRDefault="00CE7C67" w:rsidP="001B690C"/>
    <w:p w14:paraId="5C5DA485" w14:textId="340CB95D" w:rsidR="001B690C" w:rsidRDefault="001B690C" w:rsidP="001B690C">
      <w:bookmarkStart w:id="7" w:name="_Toc210823808"/>
      <w:r w:rsidRPr="00CE6B1F">
        <w:rPr>
          <w:rStyle w:val="Ttulo2Car"/>
          <w:highlight w:val="yellow"/>
        </w:rPr>
        <w:lastRenderedPageBreak/>
        <w:t>CÓDIGO</w:t>
      </w:r>
      <w:bookmarkEnd w:id="7"/>
      <w:r>
        <w:t>:</w:t>
      </w:r>
    </w:p>
    <w:p w14:paraId="6B832A2E" w14:textId="77777777" w:rsidR="00CE7C67" w:rsidRDefault="00CE7C67" w:rsidP="00CE7C67">
      <w:r>
        <w:t>#Establecemos los contadores de las variables a 0</w:t>
      </w:r>
    </w:p>
    <w:p w14:paraId="21F62172" w14:textId="77777777" w:rsidR="00CE7C67" w:rsidRDefault="00CE7C67" w:rsidP="00CE7C67">
      <w:r>
        <w:t>suspensos=0</w:t>
      </w:r>
    </w:p>
    <w:p w14:paraId="7A6DDA44" w14:textId="77777777" w:rsidR="00CE7C67" w:rsidRDefault="00CE7C67" w:rsidP="00CE7C67">
      <w:r>
        <w:t>aprobados=0</w:t>
      </w:r>
    </w:p>
    <w:p w14:paraId="635B6A52" w14:textId="77777777" w:rsidR="00CE7C67" w:rsidRDefault="00CE7C67" w:rsidP="00CE7C67">
      <w:r>
        <w:t>alumno=</w:t>
      </w:r>
      <w:proofErr w:type="gramStart"/>
      <w:r>
        <w:t>input(</w:t>
      </w:r>
      <w:proofErr w:type="gramEnd"/>
      <w:r>
        <w:t>"Introduce el nombre del alumno o fin para terminar:")</w:t>
      </w:r>
    </w:p>
    <w:p w14:paraId="450AC34D" w14:textId="77777777" w:rsidR="00CE7C67" w:rsidRDefault="00CE7C67" w:rsidP="00CE7C67">
      <w:r>
        <w:t>#Establecemos el bucle para registrar nombre y notas de alumnos</w:t>
      </w:r>
    </w:p>
    <w:p w14:paraId="48F32FF2" w14:textId="77777777" w:rsidR="00CE7C67" w:rsidRDefault="00CE7C67" w:rsidP="00CE7C67">
      <w:proofErr w:type="spellStart"/>
      <w:r>
        <w:t>while</w:t>
      </w:r>
      <w:proofErr w:type="spellEnd"/>
      <w:r>
        <w:t xml:space="preserve"> </w:t>
      </w:r>
      <w:proofErr w:type="gramStart"/>
      <w:r>
        <w:t>alumno !</w:t>
      </w:r>
      <w:proofErr w:type="gramEnd"/>
      <w:r>
        <w:t>= "fin":</w:t>
      </w:r>
    </w:p>
    <w:p w14:paraId="348341FD" w14:textId="77777777" w:rsidR="00CE7C67" w:rsidRDefault="00CE7C67" w:rsidP="00CE7C67">
      <w:r>
        <w:tab/>
        <w:t>nota1=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input("Introduce la primera nota:"))</w:t>
      </w:r>
    </w:p>
    <w:p w14:paraId="2A87500B" w14:textId="77777777" w:rsidR="00CE7C67" w:rsidRDefault="00CE7C67" w:rsidP="00CE7C67">
      <w:r>
        <w:tab/>
        <w:t>nota2=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input("Introduce la segunda nota:"))</w:t>
      </w:r>
    </w:p>
    <w:p w14:paraId="24167443" w14:textId="77777777" w:rsidR="00CE7C67" w:rsidRDefault="00CE7C67" w:rsidP="00CE7C67">
      <w:r>
        <w:tab/>
        <w:t>nota3=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input("Introduce la tercera nota:"))</w:t>
      </w:r>
    </w:p>
    <w:p w14:paraId="0C770602" w14:textId="77777777" w:rsidR="00CE7C67" w:rsidRDefault="00CE7C67" w:rsidP="00CE7C67">
      <w:r>
        <w:tab/>
      </w:r>
      <w:proofErr w:type="spellStart"/>
      <w:r>
        <w:t>nota_media</w:t>
      </w:r>
      <w:proofErr w:type="spellEnd"/>
      <w:r>
        <w:t>=(nota1+nota2+nota</w:t>
      </w:r>
      <w:proofErr w:type="gramStart"/>
      <w:r>
        <w:t>3)/</w:t>
      </w:r>
      <w:proofErr w:type="gramEnd"/>
      <w:r>
        <w:t>3</w:t>
      </w:r>
    </w:p>
    <w:p w14:paraId="4D2E4222" w14:textId="77777777" w:rsidR="00CE7C67" w:rsidRDefault="00CE7C67" w:rsidP="00CE7C67">
      <w:r>
        <w:tab/>
        <w:t>#Con estas condiciones vemos si los alumnos aprueban o suspenden</w:t>
      </w:r>
    </w:p>
    <w:p w14:paraId="02ABF02A" w14:textId="77777777" w:rsidR="00CE7C67" w:rsidRDefault="00CE7C67" w:rsidP="00CE7C67"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r>
        <w:t>nota_media</w:t>
      </w:r>
      <w:proofErr w:type="spellEnd"/>
      <w:r>
        <w:t xml:space="preserve"> &gt;=5:</w:t>
      </w:r>
    </w:p>
    <w:p w14:paraId="19293E9F" w14:textId="77777777" w:rsidR="00CE7C67" w:rsidRDefault="00CE7C67" w:rsidP="00CE7C67">
      <w:r>
        <w:tab/>
      </w:r>
      <w:r>
        <w:tab/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f"La</w:t>
      </w:r>
      <w:proofErr w:type="spellEnd"/>
      <w:r>
        <w:t xml:space="preserve"> nota media de", alumno, </w:t>
      </w:r>
      <w:proofErr w:type="spellStart"/>
      <w:r>
        <w:t>f"es</w:t>
      </w:r>
      <w:proofErr w:type="spellEnd"/>
      <w:r>
        <w:t xml:space="preserve"> {</w:t>
      </w:r>
      <w:proofErr w:type="spellStart"/>
      <w:r>
        <w:t>nota_media</w:t>
      </w:r>
      <w:proofErr w:type="spellEnd"/>
      <w:r>
        <w:t>} y está APRBADO")</w:t>
      </w:r>
    </w:p>
    <w:p w14:paraId="5E54188D" w14:textId="77777777" w:rsidR="00CE7C67" w:rsidRDefault="00CE7C67" w:rsidP="00CE7C67">
      <w:r>
        <w:tab/>
      </w:r>
      <w:r>
        <w:tab/>
        <w:t>aprobados += 1</w:t>
      </w:r>
    </w:p>
    <w:p w14:paraId="5B3ED24E" w14:textId="77777777" w:rsidR="00CE7C67" w:rsidRDefault="00CE7C67" w:rsidP="00CE7C67">
      <w:r>
        <w:tab/>
      </w:r>
      <w:proofErr w:type="spellStart"/>
      <w:r>
        <w:t>else</w:t>
      </w:r>
      <w:proofErr w:type="spellEnd"/>
      <w:r>
        <w:t>:</w:t>
      </w:r>
    </w:p>
    <w:p w14:paraId="1416E88F" w14:textId="77777777" w:rsidR="00CE7C67" w:rsidRDefault="00CE7C67" w:rsidP="00CE7C67">
      <w:r>
        <w:tab/>
      </w:r>
      <w:r>
        <w:tab/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f"La</w:t>
      </w:r>
      <w:proofErr w:type="spellEnd"/>
      <w:r>
        <w:t xml:space="preserve"> nota media de", alumno, </w:t>
      </w:r>
      <w:proofErr w:type="spellStart"/>
      <w:r>
        <w:t>f"es</w:t>
      </w:r>
      <w:proofErr w:type="spellEnd"/>
      <w:r>
        <w:t xml:space="preserve"> {</w:t>
      </w:r>
      <w:proofErr w:type="spellStart"/>
      <w:r>
        <w:t>nota_media</w:t>
      </w:r>
      <w:proofErr w:type="spellEnd"/>
      <w:r>
        <w:t>} y esta SUSPENSO")</w:t>
      </w:r>
    </w:p>
    <w:p w14:paraId="4DE470D8" w14:textId="77777777" w:rsidR="00CE7C67" w:rsidRDefault="00CE7C67" w:rsidP="00CE7C67">
      <w:r>
        <w:tab/>
      </w:r>
      <w:r>
        <w:tab/>
        <w:t>suspensos += 1</w:t>
      </w:r>
    </w:p>
    <w:p w14:paraId="4FC9DF77" w14:textId="77777777" w:rsidR="00CE7C67" w:rsidRDefault="00CE7C67" w:rsidP="00CE7C67">
      <w:r>
        <w:tab/>
        <w:t>alumno=</w:t>
      </w:r>
      <w:proofErr w:type="gramStart"/>
      <w:r>
        <w:t>input(</w:t>
      </w:r>
      <w:proofErr w:type="gramEnd"/>
      <w:r>
        <w:t>"Introduce el nombre del alumno o fin para terminar:")</w:t>
      </w:r>
    </w:p>
    <w:p w14:paraId="0E8EBFA3" w14:textId="77777777" w:rsidR="00CE7C67" w:rsidRDefault="00CE7C67" w:rsidP="00CE7C67">
      <w:r>
        <w:t>#Se muestran los resultados</w:t>
      </w:r>
    </w:p>
    <w:p w14:paraId="155A76CE" w14:textId="77777777" w:rsidR="00CE7C67" w:rsidRDefault="00CE7C67" w:rsidP="00CE7C67">
      <w:proofErr w:type="spellStart"/>
      <w:proofErr w:type="gramStart"/>
      <w:r>
        <w:t>print</w:t>
      </w:r>
      <w:proofErr w:type="spellEnd"/>
      <w:r>
        <w:t>(</w:t>
      </w:r>
      <w:proofErr w:type="gramEnd"/>
      <w:r>
        <w:t>"El número de alumnos es:")</w:t>
      </w:r>
    </w:p>
    <w:p w14:paraId="6357460A" w14:textId="4A8C8537" w:rsidR="00CE7C67" w:rsidRDefault="00CE7C67" w:rsidP="00CE7C67">
      <w:proofErr w:type="spellStart"/>
      <w:r>
        <w:t>print</w:t>
      </w:r>
      <w:proofErr w:type="spellEnd"/>
      <w:r>
        <w:t>(f"{aprobados} Aprobados y {suspensos} Suspensos")</w:t>
      </w:r>
    </w:p>
    <w:p w14:paraId="60F8B46F" w14:textId="77777777" w:rsidR="00CE7C67" w:rsidRDefault="00CE7C67" w:rsidP="001B690C"/>
    <w:p w14:paraId="68DB7036" w14:textId="77777777" w:rsidR="00CE7C67" w:rsidRDefault="00CE7C67" w:rsidP="001B690C"/>
    <w:p w14:paraId="11783711" w14:textId="77777777" w:rsidR="001B690C" w:rsidRDefault="001B690C" w:rsidP="001B690C"/>
    <w:p w14:paraId="1771332F" w14:textId="77777777" w:rsidR="00CE7C67" w:rsidRDefault="00CE7C67" w:rsidP="001B690C"/>
    <w:p w14:paraId="6976E7F5" w14:textId="77777777" w:rsidR="00CE7C67" w:rsidRDefault="00CE7C67" w:rsidP="001B690C"/>
    <w:p w14:paraId="4C76A779" w14:textId="0215551D" w:rsidR="001B690C" w:rsidRDefault="001B690C" w:rsidP="001B690C">
      <w:bookmarkStart w:id="8" w:name="_Toc210823809"/>
      <w:r w:rsidRPr="00CE6B1F">
        <w:rPr>
          <w:rStyle w:val="Ttulo3Car"/>
          <w:highlight w:val="yellow"/>
        </w:rPr>
        <w:lastRenderedPageBreak/>
        <w:t>COMPROBACIÓN</w:t>
      </w:r>
      <w:bookmarkEnd w:id="8"/>
      <w:r>
        <w:t>:</w:t>
      </w:r>
    </w:p>
    <w:p w14:paraId="5187EB4B" w14:textId="7DDCB90F" w:rsidR="00CE7C67" w:rsidRDefault="00CE7C67" w:rsidP="001B690C">
      <w:r w:rsidRPr="00CE7C67">
        <w:drawing>
          <wp:inline distT="0" distB="0" distL="0" distR="0" wp14:anchorId="17B46E6F" wp14:editId="7FD6A826">
            <wp:extent cx="5400040" cy="33451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C573" w14:textId="77777777" w:rsidR="001B690C" w:rsidRPr="005B2439" w:rsidRDefault="001B690C" w:rsidP="001B690C"/>
    <w:p w14:paraId="2D74D68E" w14:textId="7D77A411" w:rsidR="005B2439" w:rsidRPr="005B2439" w:rsidRDefault="001B690C" w:rsidP="00CE6B1F">
      <w:pPr>
        <w:pStyle w:val="Ttulo1"/>
      </w:pPr>
      <w:bookmarkStart w:id="9" w:name="_Toc210823810"/>
      <w:proofErr w:type="gramStart"/>
      <w:r>
        <w:t>9 .</w:t>
      </w:r>
      <w:proofErr w:type="gramEnd"/>
      <w:r>
        <w:t xml:space="preserve"> </w:t>
      </w:r>
      <w:r w:rsidR="005B2439" w:rsidRPr="005B2439">
        <w:t>SUMA DE NÚMEROS POSITIVOS</w:t>
      </w:r>
      <w:bookmarkEnd w:id="9"/>
    </w:p>
    <w:p w14:paraId="7657C7D2" w14:textId="77777777" w:rsidR="005B2439" w:rsidRPr="005B2439" w:rsidRDefault="005B2439" w:rsidP="005B2439">
      <w:r w:rsidRPr="005B2439">
        <w:rPr>
          <w:b/>
          <w:bCs/>
        </w:rPr>
        <w:t>Nivel de ayuda:</w:t>
      </w:r>
      <w:r w:rsidRPr="005B2439">
        <w:t xml:space="preserve"> Bajo</w:t>
      </w:r>
    </w:p>
    <w:p w14:paraId="2099B302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Descripción</w:t>
      </w:r>
    </w:p>
    <w:p w14:paraId="437526F9" w14:textId="77777777" w:rsidR="005B2439" w:rsidRPr="005B2439" w:rsidRDefault="005B2439" w:rsidP="005B2439">
      <w:r w:rsidRPr="005B2439">
        <w:t>Crea un programa que pida números enteros.</w:t>
      </w:r>
      <w:r w:rsidRPr="005B2439">
        <w:br/>
        <w:t xml:space="preserve"> Sumará solo los positivos y contará cuántos ha introducido el usuario.</w:t>
      </w:r>
      <w:r w:rsidRPr="005B2439">
        <w:br/>
        <w:t xml:space="preserve"> El programa termina cuando se introduce 0.</w:t>
      </w:r>
      <w:r w:rsidRPr="005B2439">
        <w:br/>
        <w:t xml:space="preserve"> Muestra la suma total y cuántos números positivos se escribieron.</w:t>
      </w:r>
    </w:p>
    <w:p w14:paraId="0064F0BC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Pistas mínimas</w:t>
      </w:r>
    </w:p>
    <w:p w14:paraId="3B73FA58" w14:textId="1EC7F8BD" w:rsidR="005B2439" w:rsidRPr="005B2439" w:rsidRDefault="005B2439" w:rsidP="005B2439">
      <w:pPr>
        <w:numPr>
          <w:ilvl w:val="0"/>
          <w:numId w:val="5"/>
        </w:numPr>
      </w:pPr>
      <w:r w:rsidRPr="005B2439">
        <w:t xml:space="preserve">Usa </w:t>
      </w:r>
      <w:proofErr w:type="spellStart"/>
      <w:r w:rsidRPr="005B2439">
        <w:t>while</w:t>
      </w:r>
      <w:proofErr w:type="spellEnd"/>
      <w:r w:rsidRPr="005B2439">
        <w:t xml:space="preserve"> mientras el número no sea 0.</w:t>
      </w:r>
    </w:p>
    <w:p w14:paraId="6B57D596" w14:textId="4BFE2AE4" w:rsidR="005B2439" w:rsidRPr="005B2439" w:rsidRDefault="005B2439" w:rsidP="005B2439">
      <w:pPr>
        <w:numPr>
          <w:ilvl w:val="0"/>
          <w:numId w:val="5"/>
        </w:numPr>
      </w:pPr>
      <w:r w:rsidRPr="005B2439">
        <w:t xml:space="preserve">Usa </w:t>
      </w:r>
      <w:proofErr w:type="spellStart"/>
      <w:r w:rsidRPr="005B2439">
        <w:t>if</w:t>
      </w:r>
      <w:proofErr w:type="spellEnd"/>
      <w:r w:rsidRPr="005B2439">
        <w:t xml:space="preserve"> para sumar solo los &gt; 0.</w:t>
      </w:r>
    </w:p>
    <w:p w14:paraId="23A9DEFE" w14:textId="747FD2B9" w:rsidR="005B2439" w:rsidRDefault="005B2439" w:rsidP="005B2439">
      <w:pPr>
        <w:numPr>
          <w:ilvl w:val="0"/>
          <w:numId w:val="5"/>
        </w:numPr>
      </w:pPr>
      <w:r w:rsidRPr="005B2439">
        <w:t>No uses break.</w:t>
      </w:r>
    </w:p>
    <w:p w14:paraId="493A3E79" w14:textId="77777777" w:rsidR="00CE7C67" w:rsidRDefault="00CE7C67" w:rsidP="00CE7C67"/>
    <w:p w14:paraId="51544814" w14:textId="77777777" w:rsidR="00CE7C67" w:rsidRDefault="00CE7C67" w:rsidP="00CE7C67"/>
    <w:p w14:paraId="1911FB51" w14:textId="77777777" w:rsidR="00CE7C67" w:rsidRDefault="00CE7C67" w:rsidP="00CE7C67"/>
    <w:p w14:paraId="5DF8D9FE" w14:textId="77777777" w:rsidR="00CE7C67" w:rsidRDefault="00CE7C67" w:rsidP="00CE7C67"/>
    <w:p w14:paraId="75D1CB73" w14:textId="77777777" w:rsidR="00CE7C67" w:rsidRDefault="00CE7C67" w:rsidP="00CE7C67"/>
    <w:p w14:paraId="09142146" w14:textId="2ECFD2AC" w:rsidR="00CE7C67" w:rsidRDefault="00CE7C67" w:rsidP="00CE7C67">
      <w:bookmarkStart w:id="10" w:name="_Toc210823811"/>
      <w:r w:rsidRPr="00CE6B1F">
        <w:rPr>
          <w:rStyle w:val="Ttulo2Car"/>
          <w:highlight w:val="yellow"/>
        </w:rPr>
        <w:lastRenderedPageBreak/>
        <w:t>CÓDIGO</w:t>
      </w:r>
      <w:bookmarkEnd w:id="10"/>
      <w:r>
        <w:t>:</w:t>
      </w:r>
    </w:p>
    <w:p w14:paraId="4BB5D8E8" w14:textId="77777777" w:rsidR="007C42EA" w:rsidRDefault="007C42EA" w:rsidP="007C42EA">
      <w:r>
        <w:t>#Establecemos los contadores y variables a 0</w:t>
      </w:r>
    </w:p>
    <w:p w14:paraId="1A4F2602" w14:textId="77777777" w:rsidR="007C42EA" w:rsidRDefault="007C42EA" w:rsidP="007C42EA">
      <w:r>
        <w:t>suma=0</w:t>
      </w:r>
    </w:p>
    <w:p w14:paraId="6971D984" w14:textId="77777777" w:rsidR="007C42EA" w:rsidRDefault="007C42EA" w:rsidP="007C42EA">
      <w:r>
        <w:t>contador=0</w:t>
      </w:r>
    </w:p>
    <w:p w14:paraId="4FB27F09" w14:textId="77777777" w:rsidR="007C42EA" w:rsidRDefault="007C42EA" w:rsidP="007C42EA">
      <w:r>
        <w:t>#Pedimos un numero al usuario</w:t>
      </w:r>
    </w:p>
    <w:p w14:paraId="0DC04D32" w14:textId="77777777" w:rsidR="007C42EA" w:rsidRDefault="007C42EA" w:rsidP="007C42EA">
      <w:r>
        <w:t>numero=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input("Introduce un número entero o escribe 0 para terminar:"))</w:t>
      </w:r>
    </w:p>
    <w:p w14:paraId="255E313C" w14:textId="77777777" w:rsidR="007C42EA" w:rsidRDefault="007C42EA" w:rsidP="007C42EA">
      <w:proofErr w:type="spellStart"/>
      <w:r>
        <w:t>while</w:t>
      </w:r>
      <w:proofErr w:type="spellEnd"/>
      <w:r>
        <w:t xml:space="preserve"> </w:t>
      </w:r>
      <w:proofErr w:type="gramStart"/>
      <w:r>
        <w:t>numero !</w:t>
      </w:r>
      <w:proofErr w:type="gramEnd"/>
      <w:r>
        <w:t>= 0 :</w:t>
      </w:r>
    </w:p>
    <w:p w14:paraId="29939BDF" w14:textId="77777777" w:rsidR="007C42EA" w:rsidRDefault="007C42EA" w:rsidP="007C42EA">
      <w:r>
        <w:tab/>
      </w:r>
      <w:proofErr w:type="spellStart"/>
      <w:r>
        <w:t>if</w:t>
      </w:r>
      <w:proofErr w:type="spellEnd"/>
      <w:r>
        <w:t xml:space="preserve"> numero &gt;0: #Usamos el numero entero para sumarlo y contarlo</w:t>
      </w:r>
    </w:p>
    <w:p w14:paraId="1ECF8205" w14:textId="77777777" w:rsidR="007C42EA" w:rsidRDefault="007C42EA" w:rsidP="007C42EA">
      <w:r>
        <w:tab/>
      </w:r>
      <w:r>
        <w:tab/>
        <w:t>suma +=numero</w:t>
      </w:r>
    </w:p>
    <w:p w14:paraId="19BBC2A6" w14:textId="77777777" w:rsidR="007C42EA" w:rsidRDefault="007C42EA" w:rsidP="007C42EA">
      <w:r>
        <w:tab/>
      </w:r>
      <w:r>
        <w:tab/>
        <w:t>contador +=1</w:t>
      </w:r>
    </w:p>
    <w:p w14:paraId="5327230F" w14:textId="77777777" w:rsidR="007C42EA" w:rsidRDefault="007C42EA" w:rsidP="007C42EA">
      <w:r>
        <w:tab/>
        <w:t>numero=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input("Introduce otro número entero o escribe 0:"))</w:t>
      </w:r>
    </w:p>
    <w:p w14:paraId="1F78DE9A" w14:textId="77777777" w:rsidR="007C42EA" w:rsidRDefault="007C42EA" w:rsidP="007C42EA">
      <w:r>
        <w:t>#Mostrar resultados</w:t>
      </w:r>
    </w:p>
    <w:p w14:paraId="7B007FDA" w14:textId="77777777" w:rsidR="007C42EA" w:rsidRDefault="007C42EA" w:rsidP="007C42EA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f"La</w:t>
      </w:r>
      <w:proofErr w:type="spellEnd"/>
      <w:r>
        <w:t xml:space="preserve"> suma total de los números positivos es de: {suma}")</w:t>
      </w:r>
    </w:p>
    <w:p w14:paraId="7452230E" w14:textId="5D35BA17" w:rsidR="007C42EA" w:rsidRDefault="007C42EA" w:rsidP="007C42EA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f"Se</w:t>
      </w:r>
      <w:proofErr w:type="spellEnd"/>
      <w:r>
        <w:t xml:space="preserve"> han introducido {contador} números positivos")</w:t>
      </w:r>
    </w:p>
    <w:p w14:paraId="4B3F643D" w14:textId="77777777" w:rsidR="00CE7C67" w:rsidRDefault="00CE7C67" w:rsidP="00CE7C67"/>
    <w:p w14:paraId="4CE4BF89" w14:textId="39E12F1F" w:rsidR="00CE7C67" w:rsidRDefault="00CE7C67" w:rsidP="00CE7C67">
      <w:bookmarkStart w:id="11" w:name="_Toc210823812"/>
      <w:r w:rsidRPr="00CE6B1F">
        <w:rPr>
          <w:rStyle w:val="Ttulo3Car"/>
          <w:highlight w:val="yellow"/>
        </w:rPr>
        <w:t>COMPROBACIÓN</w:t>
      </w:r>
      <w:bookmarkEnd w:id="11"/>
      <w:r>
        <w:t>:</w:t>
      </w:r>
    </w:p>
    <w:p w14:paraId="7E04D096" w14:textId="544D9B44" w:rsidR="007C42EA" w:rsidRDefault="007C42EA" w:rsidP="00CE7C67">
      <w:r w:rsidRPr="007C42EA">
        <w:drawing>
          <wp:inline distT="0" distB="0" distL="0" distR="0" wp14:anchorId="404A54BF" wp14:editId="7EA20371">
            <wp:extent cx="4963218" cy="169568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D22C" w14:textId="0C7E0B0F" w:rsidR="00CE7C67" w:rsidRDefault="007C42EA" w:rsidP="00CE7C67">
      <w:r w:rsidRPr="007C42EA">
        <w:drawing>
          <wp:inline distT="0" distB="0" distL="0" distR="0" wp14:anchorId="5A7B02C8" wp14:editId="3C26A5AC">
            <wp:extent cx="5115639" cy="1657581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1B8F" w14:textId="77777777" w:rsidR="00CE7C67" w:rsidRPr="005B2439" w:rsidRDefault="00CE7C67" w:rsidP="00CE7C67"/>
    <w:p w14:paraId="46DC87B8" w14:textId="77777777" w:rsidR="005B2439" w:rsidRPr="005B2439" w:rsidRDefault="005B2439" w:rsidP="00CE6B1F">
      <w:pPr>
        <w:pStyle w:val="Ttulo1"/>
      </w:pPr>
      <w:bookmarkStart w:id="12" w:name="_Toc210823813"/>
      <w:r w:rsidRPr="005B2439">
        <w:t>10 · SIMULADOR DE VOTOS EN UNA ELECCIÓN</w:t>
      </w:r>
      <w:bookmarkEnd w:id="12"/>
    </w:p>
    <w:p w14:paraId="154F88B2" w14:textId="77777777" w:rsidR="005B2439" w:rsidRPr="005B2439" w:rsidRDefault="005B2439" w:rsidP="005B2439">
      <w:r w:rsidRPr="005B2439">
        <w:rPr>
          <w:b/>
          <w:bCs/>
        </w:rPr>
        <w:t>Nivel de ayuda:</w:t>
      </w:r>
      <w:r w:rsidRPr="005B2439">
        <w:t xml:space="preserve"> Muy bajo (autónomo)</w:t>
      </w:r>
    </w:p>
    <w:p w14:paraId="273BC8E4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Descripción</w:t>
      </w:r>
    </w:p>
    <w:p w14:paraId="3B969D75" w14:textId="77777777" w:rsidR="005B2439" w:rsidRPr="005B2439" w:rsidRDefault="005B2439" w:rsidP="005B2439">
      <w:r w:rsidRPr="005B2439">
        <w:t>Crea un programa que simule la votación entre tres candidatos:</w:t>
      </w:r>
      <w:r w:rsidRPr="005B2439">
        <w:br/>
        <w:t xml:space="preserve"> “Ana”, “Luis” y “María”.</w:t>
      </w:r>
      <w:r w:rsidRPr="005B2439">
        <w:br/>
        <w:t xml:space="preserve"> El usuario irá escribiendo el nombre del candidato para dar su voto.</w:t>
      </w:r>
      <w:r w:rsidRPr="005B2439">
        <w:br/>
        <w:t xml:space="preserve"> Cuando escriba “fin”, el programa mostrará los resultados.</w:t>
      </w:r>
    </w:p>
    <w:p w14:paraId="1C23680C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Requisitos</w:t>
      </w:r>
    </w:p>
    <w:p w14:paraId="155B6655" w14:textId="1AF5248C" w:rsidR="005B2439" w:rsidRPr="005B2439" w:rsidRDefault="005B2439" w:rsidP="005B2439">
      <w:pPr>
        <w:numPr>
          <w:ilvl w:val="0"/>
          <w:numId w:val="6"/>
        </w:numPr>
      </w:pPr>
      <w:r w:rsidRPr="005B2439">
        <w:t>Usa un diccionario para guardar los votos: clave = nombre, valor = contador.</w:t>
      </w:r>
    </w:p>
    <w:p w14:paraId="6E7199C7" w14:textId="28CEC75E" w:rsidR="005B2439" w:rsidRPr="005B2439" w:rsidRDefault="005B2439" w:rsidP="005B2439">
      <w:pPr>
        <w:numPr>
          <w:ilvl w:val="0"/>
          <w:numId w:val="6"/>
        </w:numPr>
      </w:pPr>
      <w:r w:rsidRPr="005B2439">
        <w:t xml:space="preserve">Usa </w:t>
      </w:r>
      <w:proofErr w:type="spellStart"/>
      <w:r w:rsidRPr="005B2439">
        <w:t>while</w:t>
      </w:r>
      <w:proofErr w:type="spellEnd"/>
      <w:r w:rsidRPr="005B2439">
        <w:t xml:space="preserve"> para pedir votos hasta “fin”.</w:t>
      </w:r>
    </w:p>
    <w:p w14:paraId="17254B66" w14:textId="0FFE9ADB" w:rsidR="005B2439" w:rsidRPr="005B2439" w:rsidRDefault="005B2439" w:rsidP="005B2439">
      <w:pPr>
        <w:numPr>
          <w:ilvl w:val="0"/>
          <w:numId w:val="6"/>
        </w:numPr>
      </w:pPr>
      <w:r w:rsidRPr="005B2439">
        <w:t xml:space="preserve">Usa </w:t>
      </w:r>
      <w:proofErr w:type="spellStart"/>
      <w:r w:rsidRPr="005B2439">
        <w:t>if</w:t>
      </w:r>
      <w:proofErr w:type="spellEnd"/>
      <w:r w:rsidRPr="005B2439">
        <w:t xml:space="preserve"> para comprobar que el voto sea válido.</w:t>
      </w:r>
    </w:p>
    <w:p w14:paraId="0CCA554F" w14:textId="7BE8E45D" w:rsidR="005B2439" w:rsidRPr="005B2439" w:rsidRDefault="005B2439" w:rsidP="005B2439">
      <w:pPr>
        <w:numPr>
          <w:ilvl w:val="0"/>
          <w:numId w:val="6"/>
        </w:numPr>
      </w:pPr>
      <w:r w:rsidRPr="005B2439">
        <w:t>Al final, muestra los votos de cada candidato y quién ganó.</w:t>
      </w:r>
    </w:p>
    <w:p w14:paraId="49377597" w14:textId="77777777" w:rsidR="005B2439" w:rsidRPr="005B2439" w:rsidRDefault="005B2439" w:rsidP="005B2439">
      <w:pPr>
        <w:rPr>
          <w:b/>
          <w:bCs/>
        </w:rPr>
      </w:pPr>
      <w:r w:rsidRPr="005B2439">
        <w:rPr>
          <w:b/>
          <w:bCs/>
        </w:rPr>
        <w:t>Objetivo técnico</w:t>
      </w:r>
    </w:p>
    <w:p w14:paraId="3307F650" w14:textId="6FA6FD0A" w:rsidR="00BC003E" w:rsidRDefault="005B2439" w:rsidP="005B2439">
      <w:r w:rsidRPr="005B2439">
        <w:t xml:space="preserve">Aplicar todos los conceptos aprendidos: </w:t>
      </w:r>
      <w:proofErr w:type="spellStart"/>
      <w:r w:rsidRPr="005B2439">
        <w:t>while</w:t>
      </w:r>
      <w:proofErr w:type="spellEnd"/>
      <w:r w:rsidRPr="005B2439">
        <w:t xml:space="preserve">, </w:t>
      </w:r>
      <w:proofErr w:type="spellStart"/>
      <w:r w:rsidRPr="005B2439">
        <w:t>if</w:t>
      </w:r>
      <w:proofErr w:type="spellEnd"/>
      <w:r w:rsidRPr="005B2439">
        <w:t>, diccionarios y contadores.</w:t>
      </w:r>
    </w:p>
    <w:p w14:paraId="479C4A24" w14:textId="51D5190D" w:rsidR="007C42EA" w:rsidRDefault="007C42EA">
      <w:r>
        <w:br w:type="page"/>
      </w:r>
    </w:p>
    <w:p w14:paraId="772ED69E" w14:textId="069E90E3" w:rsidR="007C42EA" w:rsidRDefault="007C42EA" w:rsidP="00CE6B1F">
      <w:pPr>
        <w:pStyle w:val="Ttulo2"/>
      </w:pPr>
      <w:bookmarkStart w:id="13" w:name="_Toc210823814"/>
      <w:r w:rsidRPr="00CE6B1F">
        <w:rPr>
          <w:highlight w:val="yellow"/>
        </w:rPr>
        <w:lastRenderedPageBreak/>
        <w:t>CÓDIGO</w:t>
      </w:r>
      <w:r w:rsidR="00C437B0" w:rsidRPr="00CE6B1F">
        <w:rPr>
          <w:highlight w:val="yellow"/>
        </w:rPr>
        <w:t xml:space="preserve"> 1</w:t>
      </w:r>
      <w:r w:rsidR="00C437B0">
        <w:t>, manera sin diccionario:</w:t>
      </w:r>
      <w:bookmarkEnd w:id="13"/>
    </w:p>
    <w:p w14:paraId="532FE6C3" w14:textId="77777777" w:rsidR="00C437B0" w:rsidRDefault="00C437B0" w:rsidP="00C437B0">
      <w:r>
        <w:t>#Establecemos variables y contadores</w:t>
      </w:r>
    </w:p>
    <w:p w14:paraId="6FB4AA1E" w14:textId="77777777" w:rsidR="00C437B0" w:rsidRDefault="00C437B0" w:rsidP="00C437B0">
      <w:proofErr w:type="spellStart"/>
      <w:r>
        <w:t>luis</w:t>
      </w:r>
      <w:proofErr w:type="spellEnd"/>
      <w:r>
        <w:t>=0</w:t>
      </w:r>
    </w:p>
    <w:p w14:paraId="00EF3498" w14:textId="77777777" w:rsidR="00C437B0" w:rsidRDefault="00C437B0" w:rsidP="00C437B0">
      <w:proofErr w:type="spellStart"/>
      <w:r>
        <w:t>maria</w:t>
      </w:r>
      <w:proofErr w:type="spellEnd"/>
      <w:r>
        <w:t>=0</w:t>
      </w:r>
    </w:p>
    <w:p w14:paraId="73C149B6" w14:textId="77777777" w:rsidR="00C437B0" w:rsidRDefault="00C437B0" w:rsidP="00C437B0">
      <w:proofErr w:type="spellStart"/>
      <w:r>
        <w:t>ana</w:t>
      </w:r>
      <w:proofErr w:type="spellEnd"/>
      <w:r>
        <w:t>=0</w:t>
      </w:r>
    </w:p>
    <w:p w14:paraId="5935C88C" w14:textId="77777777" w:rsidR="00C437B0" w:rsidRDefault="00C437B0" w:rsidP="00C437B0">
      <w:r>
        <w:t>voto=</w:t>
      </w:r>
      <w:proofErr w:type="gramStart"/>
      <w:r>
        <w:t>input(</w:t>
      </w:r>
      <w:proofErr w:type="gramEnd"/>
      <w:r>
        <w:t>"Escribe el NOMBRE de la PERSONA a la que quieres VOTAR o escribe 'fin':").</w:t>
      </w:r>
      <w:proofErr w:type="spellStart"/>
      <w:r>
        <w:t>strip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7F5B8AC8" w14:textId="77777777" w:rsidR="00C437B0" w:rsidRDefault="00C437B0" w:rsidP="00C437B0">
      <w:r>
        <w:t>#Mientras el bucle este activo, se irán sumando los votos respectivamente</w:t>
      </w:r>
    </w:p>
    <w:p w14:paraId="75E81862" w14:textId="77777777" w:rsidR="00C437B0" w:rsidRDefault="00C437B0" w:rsidP="00C437B0">
      <w:proofErr w:type="spellStart"/>
      <w:r>
        <w:t>while</w:t>
      </w:r>
      <w:proofErr w:type="spellEnd"/>
      <w:r>
        <w:t xml:space="preserve"> </w:t>
      </w:r>
      <w:proofErr w:type="gramStart"/>
      <w:r>
        <w:t>voto !</w:t>
      </w:r>
      <w:proofErr w:type="gramEnd"/>
      <w:r>
        <w:t>= "fin":</w:t>
      </w:r>
    </w:p>
    <w:p w14:paraId="63FC6002" w14:textId="77777777" w:rsidR="00C437B0" w:rsidRDefault="00C437B0" w:rsidP="00C437B0">
      <w:r>
        <w:tab/>
      </w:r>
      <w:proofErr w:type="spellStart"/>
      <w:r>
        <w:t>if</w:t>
      </w:r>
      <w:proofErr w:type="spellEnd"/>
      <w:r>
        <w:t xml:space="preserve"> voto == "</w:t>
      </w:r>
      <w:proofErr w:type="spellStart"/>
      <w:r>
        <w:t>maria</w:t>
      </w:r>
      <w:proofErr w:type="spellEnd"/>
      <w:r>
        <w:t>":</w:t>
      </w:r>
    </w:p>
    <w:p w14:paraId="63FC2908" w14:textId="77777777" w:rsidR="00C437B0" w:rsidRDefault="00C437B0" w:rsidP="00C437B0">
      <w:r>
        <w:tab/>
      </w:r>
      <w:r>
        <w:tab/>
      </w:r>
      <w:proofErr w:type="spellStart"/>
      <w:r>
        <w:t>maria</w:t>
      </w:r>
      <w:proofErr w:type="spellEnd"/>
      <w:r>
        <w:t xml:space="preserve"> +=1</w:t>
      </w:r>
    </w:p>
    <w:p w14:paraId="5BBEFEDB" w14:textId="77777777" w:rsidR="00C437B0" w:rsidRDefault="00C437B0" w:rsidP="00C437B0">
      <w:r>
        <w:tab/>
      </w:r>
      <w:proofErr w:type="spellStart"/>
      <w:r>
        <w:t>elif</w:t>
      </w:r>
      <w:proofErr w:type="spellEnd"/>
      <w:r>
        <w:t xml:space="preserve"> voto == "</w:t>
      </w:r>
      <w:proofErr w:type="spellStart"/>
      <w:r>
        <w:t>luis</w:t>
      </w:r>
      <w:proofErr w:type="spellEnd"/>
      <w:r>
        <w:t>":</w:t>
      </w:r>
    </w:p>
    <w:p w14:paraId="4944076D" w14:textId="77777777" w:rsidR="00C437B0" w:rsidRDefault="00C437B0" w:rsidP="00C437B0">
      <w:r>
        <w:tab/>
      </w:r>
      <w:r>
        <w:tab/>
      </w:r>
      <w:proofErr w:type="spellStart"/>
      <w:r>
        <w:t>luis</w:t>
      </w:r>
      <w:proofErr w:type="spellEnd"/>
      <w:r>
        <w:t xml:space="preserve"> +=1</w:t>
      </w:r>
    </w:p>
    <w:p w14:paraId="51DDC1B4" w14:textId="77777777" w:rsidR="00C437B0" w:rsidRDefault="00C437B0" w:rsidP="00C437B0">
      <w:r>
        <w:tab/>
      </w:r>
      <w:proofErr w:type="spellStart"/>
      <w:r>
        <w:t>elif</w:t>
      </w:r>
      <w:proofErr w:type="spellEnd"/>
      <w:r>
        <w:t xml:space="preserve"> voto == "</w:t>
      </w:r>
      <w:proofErr w:type="spellStart"/>
      <w:r>
        <w:t>ana</w:t>
      </w:r>
      <w:proofErr w:type="spellEnd"/>
      <w:r>
        <w:t>":</w:t>
      </w:r>
    </w:p>
    <w:p w14:paraId="435CFFD1" w14:textId="77777777" w:rsidR="00C437B0" w:rsidRDefault="00C437B0" w:rsidP="00C437B0">
      <w:r>
        <w:tab/>
      </w:r>
      <w:r>
        <w:tab/>
      </w:r>
      <w:proofErr w:type="spellStart"/>
      <w:r>
        <w:t>ana</w:t>
      </w:r>
      <w:proofErr w:type="spellEnd"/>
      <w:r>
        <w:t xml:space="preserve"> +=1</w:t>
      </w:r>
    </w:p>
    <w:p w14:paraId="61CEBE34" w14:textId="77777777" w:rsidR="00C437B0" w:rsidRDefault="00C437B0" w:rsidP="00C437B0">
      <w:r>
        <w:tab/>
      </w:r>
      <w:proofErr w:type="spellStart"/>
      <w:r>
        <w:t>else</w:t>
      </w:r>
      <w:proofErr w:type="spellEnd"/>
      <w:r>
        <w:t>:</w:t>
      </w:r>
    </w:p>
    <w:p w14:paraId="5363C375" w14:textId="77777777" w:rsidR="00C437B0" w:rsidRDefault="00C437B0" w:rsidP="00C437B0">
      <w:r>
        <w:tab/>
      </w:r>
      <w:r>
        <w:tab/>
        <w:t>voto=</w:t>
      </w:r>
      <w:proofErr w:type="gramStart"/>
      <w:r>
        <w:t>input(</w:t>
      </w:r>
      <w:proofErr w:type="gramEnd"/>
      <w:r>
        <w:t xml:space="preserve">"Nombre de candidato </w:t>
      </w:r>
      <w:proofErr w:type="spellStart"/>
      <w:r>
        <w:t>erróneao</w:t>
      </w:r>
      <w:proofErr w:type="spellEnd"/>
      <w:r>
        <w:t>, escribe de nuevo:")</w:t>
      </w:r>
    </w:p>
    <w:p w14:paraId="354E2EEE" w14:textId="77777777" w:rsidR="00C437B0" w:rsidRDefault="00C437B0" w:rsidP="00C437B0">
      <w:r>
        <w:tab/>
        <w:t>voto=</w:t>
      </w:r>
      <w:proofErr w:type="gramStart"/>
      <w:r>
        <w:t>input(</w:t>
      </w:r>
      <w:proofErr w:type="gramEnd"/>
      <w:r>
        <w:t>"Escribe el NOMBRE de la PERSONA a la que quieres VOTAR o escribe 'fin':").</w:t>
      </w:r>
      <w:proofErr w:type="spellStart"/>
      <w:r>
        <w:t>strip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136B289F" w14:textId="77777777" w:rsidR="00C437B0" w:rsidRDefault="00C437B0" w:rsidP="00C437B0">
      <w:r>
        <w:t>#Se presentan los resultados</w:t>
      </w:r>
    </w:p>
    <w:p w14:paraId="11020C2B" w14:textId="77777777" w:rsidR="00C437B0" w:rsidRDefault="00C437B0" w:rsidP="00C437B0">
      <w:proofErr w:type="spellStart"/>
      <w:proofErr w:type="gramStart"/>
      <w:r>
        <w:t>print</w:t>
      </w:r>
      <w:proofErr w:type="spellEnd"/>
      <w:r>
        <w:t>(</w:t>
      </w:r>
      <w:proofErr w:type="gramEnd"/>
      <w:r>
        <w:t>"Resultados de las ELECCIONES:")</w:t>
      </w:r>
    </w:p>
    <w:p w14:paraId="4997FC66" w14:textId="16998E23" w:rsidR="007C42EA" w:rsidRDefault="00C437B0" w:rsidP="00C437B0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f"Ana</w:t>
      </w:r>
      <w:proofErr w:type="spellEnd"/>
      <w:r>
        <w:t xml:space="preserve">=", </w:t>
      </w:r>
      <w:proofErr w:type="spellStart"/>
      <w:r>
        <w:t>ana</w:t>
      </w:r>
      <w:proofErr w:type="spellEnd"/>
      <w:r>
        <w:t xml:space="preserve">, "Luis=", </w:t>
      </w:r>
      <w:proofErr w:type="spellStart"/>
      <w:r>
        <w:t>luis</w:t>
      </w:r>
      <w:proofErr w:type="spellEnd"/>
      <w:r>
        <w:t xml:space="preserve">, "María=", </w:t>
      </w:r>
      <w:proofErr w:type="spellStart"/>
      <w:r>
        <w:t>maria</w:t>
      </w:r>
      <w:proofErr w:type="spellEnd"/>
      <w:r>
        <w:t>)</w:t>
      </w:r>
    </w:p>
    <w:p w14:paraId="2B2D577B" w14:textId="77777777" w:rsidR="00C437B0" w:rsidRDefault="00C437B0" w:rsidP="005B2439"/>
    <w:p w14:paraId="73833BD3" w14:textId="77777777" w:rsidR="00C437B0" w:rsidRDefault="00C437B0" w:rsidP="00C437B0"/>
    <w:p w14:paraId="348BEF94" w14:textId="77777777" w:rsidR="00C437B0" w:rsidRDefault="00C437B0" w:rsidP="00C437B0"/>
    <w:p w14:paraId="0A9870BC" w14:textId="77777777" w:rsidR="00C437B0" w:rsidRDefault="00C437B0" w:rsidP="00C437B0"/>
    <w:p w14:paraId="79BF0B18" w14:textId="77777777" w:rsidR="00C437B0" w:rsidRDefault="00C437B0" w:rsidP="00C437B0"/>
    <w:p w14:paraId="3CF49558" w14:textId="77777777" w:rsidR="00C437B0" w:rsidRDefault="00C437B0" w:rsidP="00C437B0"/>
    <w:p w14:paraId="6B1DAC11" w14:textId="77777777" w:rsidR="00C437B0" w:rsidRDefault="00C437B0" w:rsidP="00C437B0"/>
    <w:p w14:paraId="7A7776E6" w14:textId="0E12323B" w:rsidR="00C437B0" w:rsidRDefault="00C437B0" w:rsidP="00CE6B1F">
      <w:pPr>
        <w:pStyle w:val="Ttulo2"/>
      </w:pPr>
      <w:bookmarkStart w:id="14" w:name="_Toc210823815"/>
      <w:r w:rsidRPr="00CE6B1F">
        <w:rPr>
          <w:highlight w:val="yellow"/>
        </w:rPr>
        <w:lastRenderedPageBreak/>
        <w:t xml:space="preserve">CÓDIGO </w:t>
      </w:r>
      <w:r w:rsidRPr="00CE6B1F">
        <w:rPr>
          <w:highlight w:val="yellow"/>
        </w:rPr>
        <w:t>2</w:t>
      </w:r>
      <w:r>
        <w:t xml:space="preserve">, manera </w:t>
      </w:r>
      <w:r>
        <w:t>con</w:t>
      </w:r>
      <w:r>
        <w:t xml:space="preserve"> diccionario:</w:t>
      </w:r>
      <w:bookmarkEnd w:id="14"/>
    </w:p>
    <w:p w14:paraId="629CDFBB" w14:textId="77777777" w:rsidR="00CE6B1F" w:rsidRDefault="00CE6B1F" w:rsidP="00CE6B1F">
      <w:r>
        <w:t>#Inicializamos el diccionario de candidatos con votos en 0</w:t>
      </w:r>
    </w:p>
    <w:p w14:paraId="373FE851" w14:textId="77777777" w:rsidR="00CE6B1F" w:rsidRDefault="00CE6B1F" w:rsidP="00CE6B1F">
      <w:r>
        <w:t>candidatos = {</w:t>
      </w:r>
    </w:p>
    <w:p w14:paraId="29C04E08" w14:textId="77777777" w:rsidR="00CE6B1F" w:rsidRDefault="00CE6B1F" w:rsidP="00CE6B1F">
      <w:r>
        <w:t xml:space="preserve">    "</w:t>
      </w:r>
      <w:proofErr w:type="spellStart"/>
      <w:r>
        <w:t>luis</w:t>
      </w:r>
      <w:proofErr w:type="spellEnd"/>
      <w:r>
        <w:t>": 0,</w:t>
      </w:r>
    </w:p>
    <w:p w14:paraId="517E643E" w14:textId="77777777" w:rsidR="00CE6B1F" w:rsidRDefault="00CE6B1F" w:rsidP="00CE6B1F">
      <w:r>
        <w:t xml:space="preserve">    "</w:t>
      </w:r>
      <w:proofErr w:type="spellStart"/>
      <w:r>
        <w:t>maria</w:t>
      </w:r>
      <w:proofErr w:type="spellEnd"/>
      <w:r>
        <w:t>": 0,</w:t>
      </w:r>
    </w:p>
    <w:p w14:paraId="78D88878" w14:textId="77777777" w:rsidR="00CE6B1F" w:rsidRDefault="00CE6B1F" w:rsidP="00CE6B1F">
      <w:r>
        <w:t xml:space="preserve">    "</w:t>
      </w:r>
      <w:proofErr w:type="spellStart"/>
      <w:r>
        <w:t>ana</w:t>
      </w:r>
      <w:proofErr w:type="spellEnd"/>
      <w:r>
        <w:t>": 0</w:t>
      </w:r>
    </w:p>
    <w:p w14:paraId="442DA576" w14:textId="0BFFCC08" w:rsidR="00CE6B1F" w:rsidRDefault="00CE6B1F" w:rsidP="00CE6B1F">
      <w:r>
        <w:t>}</w:t>
      </w:r>
    </w:p>
    <w:p w14:paraId="263178E2" w14:textId="77777777" w:rsidR="00CE6B1F" w:rsidRDefault="00CE6B1F" w:rsidP="00CE6B1F">
      <w:r>
        <w:t xml:space="preserve">voto = </w:t>
      </w:r>
      <w:proofErr w:type="gramStart"/>
      <w:r>
        <w:t>input(</w:t>
      </w:r>
      <w:proofErr w:type="gramEnd"/>
      <w:r>
        <w:t>"Escribe el NOMBRE de la PERSONA a la que quieres VOTAR o escribe 'fin': ").</w:t>
      </w:r>
      <w:proofErr w:type="spellStart"/>
      <w:r>
        <w:t>strip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52F747D9" w14:textId="77777777" w:rsidR="00CE6B1F" w:rsidRDefault="00CE6B1F" w:rsidP="00CE6B1F">
      <w:r>
        <w:t>#Bucle para seguir pidiendo votos hasta que el usuario escriba fin</w:t>
      </w:r>
    </w:p>
    <w:p w14:paraId="738C3030" w14:textId="77777777" w:rsidR="00CE6B1F" w:rsidRDefault="00CE6B1F" w:rsidP="00CE6B1F">
      <w:proofErr w:type="spellStart"/>
      <w:r>
        <w:t>while</w:t>
      </w:r>
      <w:proofErr w:type="spellEnd"/>
      <w:r>
        <w:t xml:space="preserve"> </w:t>
      </w:r>
      <w:proofErr w:type="gramStart"/>
      <w:r>
        <w:t>voto !</w:t>
      </w:r>
      <w:proofErr w:type="gramEnd"/>
      <w:r>
        <w:t>= "fin":</w:t>
      </w:r>
    </w:p>
    <w:p w14:paraId="642191E7" w14:textId="77777777" w:rsidR="00CE6B1F" w:rsidRDefault="00CE6B1F" w:rsidP="00CE6B1F">
      <w:r>
        <w:t xml:space="preserve">    </w:t>
      </w:r>
      <w:proofErr w:type="spellStart"/>
      <w:r>
        <w:t>if</w:t>
      </w:r>
      <w:proofErr w:type="spellEnd"/>
      <w:r>
        <w:t xml:space="preserve"> voto in candidatos:</w:t>
      </w:r>
    </w:p>
    <w:p w14:paraId="76E73D7B" w14:textId="77777777" w:rsidR="00CE6B1F" w:rsidRDefault="00CE6B1F" w:rsidP="00CE6B1F">
      <w:r>
        <w:t xml:space="preserve">        candidatos[voto] += 1</w:t>
      </w:r>
    </w:p>
    <w:p w14:paraId="202E8D79" w14:textId="77777777" w:rsidR="00CE6B1F" w:rsidRDefault="00CE6B1F" w:rsidP="00CE6B1F">
      <w:r>
        <w:t xml:space="preserve">    </w:t>
      </w:r>
      <w:proofErr w:type="spellStart"/>
      <w:r>
        <w:t>else</w:t>
      </w:r>
      <w:proofErr w:type="spellEnd"/>
      <w:r>
        <w:t>:</w:t>
      </w:r>
    </w:p>
    <w:p w14:paraId="34F6231D" w14:textId="77777777" w:rsidR="00CE6B1F" w:rsidRDefault="00CE6B1F" w:rsidP="00CE6B1F">
      <w:r>
        <w:t xml:space="preserve">        voto = </w:t>
      </w:r>
      <w:proofErr w:type="gramStart"/>
      <w:r>
        <w:t>input(</w:t>
      </w:r>
      <w:proofErr w:type="gramEnd"/>
      <w:r>
        <w:t>"Nombre de candidato erróneo, escribe de nuevo: ").</w:t>
      </w:r>
      <w:proofErr w:type="spellStart"/>
      <w:r>
        <w:t>strip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61ADE64D" w14:textId="77777777" w:rsidR="00CE6B1F" w:rsidRDefault="00CE6B1F" w:rsidP="00CE6B1F">
      <w:r>
        <w:t xml:space="preserve">    voto = </w:t>
      </w:r>
      <w:proofErr w:type="gramStart"/>
      <w:r>
        <w:t>input(</w:t>
      </w:r>
      <w:proofErr w:type="gramEnd"/>
      <w:r>
        <w:t>"Escribe el NOMBRE de la PERSONA a la que quieres VOTAR o escribe 'fin': ").</w:t>
      </w:r>
      <w:proofErr w:type="spellStart"/>
      <w:r>
        <w:t>strip</w:t>
      </w:r>
      <w:proofErr w:type="spellEnd"/>
      <w:r>
        <w:t>().</w:t>
      </w:r>
      <w:proofErr w:type="spellStart"/>
      <w:r>
        <w:t>lower</w:t>
      </w:r>
      <w:proofErr w:type="spellEnd"/>
      <w:r>
        <w:t>()</w:t>
      </w:r>
    </w:p>
    <w:p w14:paraId="6768FED9" w14:textId="77777777" w:rsidR="00CE6B1F" w:rsidRDefault="00CE6B1F" w:rsidP="00CE6B1F"/>
    <w:p w14:paraId="4205B3BB" w14:textId="77777777" w:rsidR="00CE6B1F" w:rsidRDefault="00CE6B1F" w:rsidP="00CE6B1F">
      <w:r>
        <w:t>#Mostrar los resultados de las elecciones</w:t>
      </w:r>
    </w:p>
    <w:p w14:paraId="6FCCF229" w14:textId="77777777" w:rsidR="00CE6B1F" w:rsidRDefault="00CE6B1F" w:rsidP="00CE6B1F">
      <w:proofErr w:type="spellStart"/>
      <w:proofErr w:type="gramStart"/>
      <w:r>
        <w:t>print</w:t>
      </w:r>
      <w:proofErr w:type="spellEnd"/>
      <w:r>
        <w:t>(</w:t>
      </w:r>
      <w:proofErr w:type="gramEnd"/>
      <w:r>
        <w:t>"Resultados de las ELECCIONES:")</w:t>
      </w:r>
    </w:p>
    <w:p w14:paraId="2472F7F2" w14:textId="77777777" w:rsidR="00CE6B1F" w:rsidRDefault="00CE6B1F" w:rsidP="00CE6B1F">
      <w:proofErr w:type="spellStart"/>
      <w:r>
        <w:t>for</w:t>
      </w:r>
      <w:proofErr w:type="spellEnd"/>
      <w:r>
        <w:t xml:space="preserve"> candidato, votos in </w:t>
      </w:r>
      <w:proofErr w:type="spellStart"/>
      <w:proofErr w:type="gramStart"/>
      <w:r>
        <w:t>candidatos.items</w:t>
      </w:r>
      <w:proofErr w:type="spellEnd"/>
      <w:proofErr w:type="gramEnd"/>
      <w:r>
        <w:t>():</w:t>
      </w:r>
    </w:p>
    <w:p w14:paraId="5F8A2550" w14:textId="699ECBDD" w:rsidR="00C437B0" w:rsidRDefault="00CE6B1F" w:rsidP="00CE6B1F">
      <w:r>
        <w:t xml:space="preserve">    </w:t>
      </w:r>
      <w:proofErr w:type="spellStart"/>
      <w:r>
        <w:t>print</w:t>
      </w:r>
      <w:proofErr w:type="spellEnd"/>
      <w:r>
        <w:t>(f"{candidato} = {votos} votos")</w:t>
      </w:r>
    </w:p>
    <w:p w14:paraId="3FCC8E90" w14:textId="77777777" w:rsidR="00C437B0" w:rsidRDefault="00C437B0" w:rsidP="005B2439"/>
    <w:p w14:paraId="21573DF9" w14:textId="77777777" w:rsidR="00C437B0" w:rsidRDefault="00C437B0" w:rsidP="005B2439"/>
    <w:p w14:paraId="01E2782A" w14:textId="77777777" w:rsidR="00C437B0" w:rsidRDefault="00C437B0" w:rsidP="005B2439"/>
    <w:p w14:paraId="7B6B5C7E" w14:textId="77777777" w:rsidR="00CE6B1F" w:rsidRDefault="00CE6B1F" w:rsidP="005B2439"/>
    <w:p w14:paraId="7C1167D8" w14:textId="77777777" w:rsidR="00CE6B1F" w:rsidRDefault="00CE6B1F" w:rsidP="005B2439"/>
    <w:p w14:paraId="5219BF81" w14:textId="77777777" w:rsidR="00CE6B1F" w:rsidRDefault="00CE6B1F" w:rsidP="005B2439"/>
    <w:p w14:paraId="36EC0C4B" w14:textId="77777777" w:rsidR="00CE6B1F" w:rsidRDefault="00CE6B1F" w:rsidP="005B2439"/>
    <w:p w14:paraId="66ED1180" w14:textId="0F5D06DC" w:rsidR="007C42EA" w:rsidRDefault="007C42EA" w:rsidP="00CE6B1F">
      <w:pPr>
        <w:pStyle w:val="Ttulo3"/>
      </w:pPr>
      <w:bookmarkStart w:id="15" w:name="_Toc210823816"/>
      <w:r w:rsidRPr="00CE6B1F">
        <w:rPr>
          <w:highlight w:val="yellow"/>
        </w:rPr>
        <w:lastRenderedPageBreak/>
        <w:t>COMPROBACIÓN</w:t>
      </w:r>
      <w:r w:rsidR="00CE6B1F" w:rsidRPr="00CE6B1F">
        <w:rPr>
          <w:highlight w:val="yellow"/>
        </w:rPr>
        <w:t xml:space="preserve"> CODIGO 1</w:t>
      </w:r>
      <w:r w:rsidRPr="00CE6B1F">
        <w:rPr>
          <w:highlight w:val="yellow"/>
        </w:rPr>
        <w:t>:</w:t>
      </w:r>
      <w:bookmarkEnd w:id="15"/>
    </w:p>
    <w:p w14:paraId="33D78B23" w14:textId="74AD5696" w:rsidR="00CE6B1F" w:rsidRDefault="00CE6B1F" w:rsidP="005B2439">
      <w:r w:rsidRPr="00CE6B1F">
        <w:drawing>
          <wp:inline distT="0" distB="0" distL="0" distR="0" wp14:anchorId="38DF9F12" wp14:editId="59F64E06">
            <wp:extent cx="5400040" cy="14166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7540" w14:textId="3F1D98B5" w:rsidR="00CE6B1F" w:rsidRDefault="00CE6B1F" w:rsidP="00CE6B1F">
      <w:pPr>
        <w:pStyle w:val="Ttulo3"/>
      </w:pPr>
      <w:bookmarkStart w:id="16" w:name="_Toc210823817"/>
      <w:r w:rsidRPr="00CE6B1F">
        <w:rPr>
          <w:highlight w:val="yellow"/>
        </w:rPr>
        <w:t xml:space="preserve">COMPROBACIÓN CODIGO </w:t>
      </w:r>
      <w:r w:rsidRPr="00CE6B1F">
        <w:rPr>
          <w:highlight w:val="yellow"/>
        </w:rPr>
        <w:t>2</w:t>
      </w:r>
      <w:r w:rsidRPr="00CE6B1F">
        <w:rPr>
          <w:highlight w:val="yellow"/>
        </w:rPr>
        <w:t>:</w:t>
      </w:r>
      <w:bookmarkEnd w:id="16"/>
    </w:p>
    <w:p w14:paraId="26E43FB6" w14:textId="2EE5BF8B" w:rsidR="00CE6B1F" w:rsidRDefault="00CE6B1F" w:rsidP="00CE6B1F">
      <w:r w:rsidRPr="00CE6B1F">
        <w:drawing>
          <wp:inline distT="0" distB="0" distL="0" distR="0" wp14:anchorId="3EF211EF" wp14:editId="03B4CADD">
            <wp:extent cx="5400040" cy="167386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622F" w14:textId="77777777" w:rsidR="00CE6B1F" w:rsidRDefault="00CE6B1F" w:rsidP="005B2439"/>
    <w:sectPr w:rsidR="00CE6B1F" w:rsidSect="00535AFB">
      <w:headerReference w:type="default" r:id="rId20"/>
      <w:footerReference w:type="default" r:id="rId21"/>
      <w:pgSz w:w="11906" w:h="16838"/>
      <w:pgMar w:top="1417" w:right="1701" w:bottom="1417" w:left="1701" w:header="567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8374D" w14:textId="77777777" w:rsidR="003925B4" w:rsidRDefault="003925B4" w:rsidP="00535AFB">
      <w:pPr>
        <w:spacing w:after="0" w:line="240" w:lineRule="auto"/>
      </w:pPr>
      <w:r>
        <w:separator/>
      </w:r>
    </w:p>
  </w:endnote>
  <w:endnote w:type="continuationSeparator" w:id="0">
    <w:p w14:paraId="1BD1AB0E" w14:textId="77777777" w:rsidR="003925B4" w:rsidRDefault="003925B4" w:rsidP="00535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324CD" w14:textId="77777777" w:rsidR="00535AFB" w:rsidRDefault="00535AFB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end"/>
    </w:r>
  </w:p>
  <w:p w14:paraId="0B77AF88" w14:textId="77777777" w:rsidR="00535AFB" w:rsidRDefault="00535A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2A878" w14:textId="77777777" w:rsidR="003925B4" w:rsidRDefault="003925B4" w:rsidP="00535AFB">
      <w:pPr>
        <w:spacing w:after="0" w:line="240" w:lineRule="auto"/>
      </w:pPr>
      <w:r>
        <w:separator/>
      </w:r>
    </w:p>
  </w:footnote>
  <w:footnote w:type="continuationSeparator" w:id="0">
    <w:p w14:paraId="0789057B" w14:textId="77777777" w:rsidR="003925B4" w:rsidRDefault="003925B4" w:rsidP="00535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7A97D" w14:textId="77777777" w:rsidR="00535AFB" w:rsidRDefault="00535AFB">
    <w:pPr>
      <w:pStyle w:val="Encabezado"/>
    </w:pPr>
    <w:r>
      <w:t>ENRIQUE GONZÁLEZ</w:t>
    </w:r>
  </w:p>
  <w:p w14:paraId="747E078C" w14:textId="77777777" w:rsidR="00535AFB" w:rsidRDefault="00535AFB">
    <w:pPr>
      <w:pStyle w:val="Encabezado"/>
    </w:pPr>
    <w:r>
      <w:t>1º DAM GETAFE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D0C36"/>
    <w:multiLevelType w:val="multilevel"/>
    <w:tmpl w:val="4A62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93287"/>
    <w:multiLevelType w:val="multilevel"/>
    <w:tmpl w:val="3C20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133A1"/>
    <w:multiLevelType w:val="multilevel"/>
    <w:tmpl w:val="B8D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E083C"/>
    <w:multiLevelType w:val="multilevel"/>
    <w:tmpl w:val="1B4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01B61"/>
    <w:multiLevelType w:val="multilevel"/>
    <w:tmpl w:val="11A4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B3E0B"/>
    <w:multiLevelType w:val="multilevel"/>
    <w:tmpl w:val="CA5E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119978">
    <w:abstractNumId w:val="0"/>
  </w:num>
  <w:num w:numId="2" w16cid:durableId="1573615503">
    <w:abstractNumId w:val="4"/>
  </w:num>
  <w:num w:numId="3" w16cid:durableId="1351419561">
    <w:abstractNumId w:val="5"/>
  </w:num>
  <w:num w:numId="4" w16cid:durableId="1475679978">
    <w:abstractNumId w:val="1"/>
  </w:num>
  <w:num w:numId="5" w16cid:durableId="146669839">
    <w:abstractNumId w:val="3"/>
  </w:num>
  <w:num w:numId="6" w16cid:durableId="273753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39"/>
    <w:rsid w:val="001B690C"/>
    <w:rsid w:val="002C3E06"/>
    <w:rsid w:val="002F2BB3"/>
    <w:rsid w:val="003925B4"/>
    <w:rsid w:val="00463878"/>
    <w:rsid w:val="00535AFB"/>
    <w:rsid w:val="005B2439"/>
    <w:rsid w:val="006C22CD"/>
    <w:rsid w:val="007B1718"/>
    <w:rsid w:val="007C42EA"/>
    <w:rsid w:val="00A62141"/>
    <w:rsid w:val="00B93216"/>
    <w:rsid w:val="00BC003E"/>
    <w:rsid w:val="00C437B0"/>
    <w:rsid w:val="00CE6B1F"/>
    <w:rsid w:val="00CE7C67"/>
    <w:rsid w:val="00D44D9D"/>
    <w:rsid w:val="00D7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D0D2"/>
  <w15:chartTrackingRefBased/>
  <w15:docId w15:val="{2788BEDC-A753-4BAD-ABF7-F77ED85E3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21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321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32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21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93216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93216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A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A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A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A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AF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35AF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5AF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35A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5AFB"/>
  </w:style>
  <w:style w:type="paragraph" w:styleId="Piedepgina">
    <w:name w:val="footer"/>
    <w:basedOn w:val="Normal"/>
    <w:link w:val="PiedepginaCar"/>
    <w:uiPriority w:val="99"/>
    <w:unhideWhenUsed/>
    <w:rsid w:val="00535A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AFB"/>
  </w:style>
  <w:style w:type="paragraph" w:styleId="TtuloTDC">
    <w:name w:val="TOC Heading"/>
    <w:basedOn w:val="Ttulo1"/>
    <w:next w:val="Normal"/>
    <w:uiPriority w:val="39"/>
    <w:unhideWhenUsed/>
    <w:qFormat/>
    <w:rsid w:val="00CE6B1F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E6B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6B1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E6B1F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E6B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pusFP\Documents\Plantillas%20personalizadas%20de%20Office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3A38E7-1E86-44AD-A559-2DC873493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</Template>
  <TotalTime>95</TotalTime>
  <Pages>15</Pages>
  <Words>1362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1º DAM GETAFE</Company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ENRIQUE GONZÁLEZ</dc:subject>
  <dc:creator>CampusFP</dc:creator>
  <cp:keywords/>
  <dc:description/>
  <cp:lastModifiedBy>CampusFP</cp:lastModifiedBy>
  <cp:revision>1</cp:revision>
  <cp:lastPrinted>2025-10-08T11:50:00Z</cp:lastPrinted>
  <dcterms:created xsi:type="dcterms:W3CDTF">2025-10-08T10:17:00Z</dcterms:created>
  <dcterms:modified xsi:type="dcterms:W3CDTF">2025-10-08T11:52:00Z</dcterms:modified>
</cp:coreProperties>
</file>