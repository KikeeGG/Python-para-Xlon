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id w:val="1653717857"/>
        <w:docPartObj>
          <w:docPartGallery w:val="Cover Pages"/>
          <w:docPartUnique/>
        </w:docPartObj>
      </w:sdtPr>
      <w:sdtContent>
        <w:p w14:paraId="760763A2" w14:textId="77777777" w:rsidR="00535AFB" w:rsidRDefault="00535AFB"/>
        <w:p w14:paraId="1486360A" w14:textId="77777777" w:rsidR="00535AFB" w:rsidRDefault="00B93216">
          <w:r w:rsidRPr="002C3E06">
            <w:rPr>
              <w:noProof/>
              <w:color w:val="FFFFFF" w:themeColor="background1"/>
            </w:rPr>
            <w:drawing>
              <wp:anchor distT="0" distB="0" distL="114300" distR="114300" simplePos="0" relativeHeight="251663360" behindDoc="0" locked="0" layoutInCell="1" allowOverlap="1" wp14:anchorId="0A0F5992" wp14:editId="09EBDC55">
                <wp:simplePos x="0" y="0"/>
                <wp:positionH relativeFrom="margin">
                  <wp:posOffset>3943350</wp:posOffset>
                </wp:positionH>
                <wp:positionV relativeFrom="paragraph">
                  <wp:posOffset>7460615</wp:posOffset>
                </wp:positionV>
                <wp:extent cx="638175" cy="609600"/>
                <wp:effectExtent l="0" t="0" r="0" b="0"/>
                <wp:wrapTopAndBottom/>
                <wp:docPr id="1" name="Gráfico 1" descr="Documento con relleno sólid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Gráfico 1" descr="Documento con relleno sólido"/>
                        <pic:cNvPicPr/>
                      </pic:nvPicPr>
                      <pic:blipFill>
                        <a:blip r:embed="rId9">
                          <a:extLst>
                            <a:ext uri="{96DAC541-7B7A-43D3-8B79-37D633B846F1}">
                              <asvg:svgBlip xmlns:asvg="http://schemas.microsoft.com/office/drawing/2016/SVG/main" r:embed="rId1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8175" cy="609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V relativeFrom="margin">
                  <wp14:pctHeight>0</wp14:pctHeight>
                </wp14:sizeRelV>
              </wp:anchor>
            </w:drawing>
          </w:r>
          <w:r w:rsidR="00535AFB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2336" behindDoc="0" locked="0" layoutInCell="1" allowOverlap="1" wp14:anchorId="38705563" wp14:editId="48888CC2">
                    <wp:simplePos x="0" y="0"/>
                    <mc:AlternateContent>
                      <mc:Choice Requires="wp14">
                        <wp:positionH relativeFrom="page">
                          <wp14:pctPosHOffset>15000</wp14:pctPosHOffset>
                        </wp:positionH>
                      </mc:Choice>
                      <mc:Fallback>
                        <wp:positionH relativeFrom="page">
                          <wp:posOffset>1133475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9100</wp14:pctPosVOffset>
                        </wp:positionV>
                      </mc:Choice>
                      <mc:Fallback>
                        <wp:positionV relativeFrom="page">
                          <wp:posOffset>972820</wp:posOffset>
                        </wp:positionV>
                      </mc:Fallback>
                    </mc:AlternateContent>
                    <wp:extent cx="3660775" cy="3651250"/>
                    <wp:effectExtent l="0" t="0" r="10160" b="7620"/>
                    <wp:wrapSquare wrapText="bothSides"/>
                    <wp:docPr id="111" name="Cuadro de texto 11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60775" cy="36512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0A1D30" w:themeColor="text2" w:themeShade="BF"/>
                                    <w:sz w:val="40"/>
                                    <w:szCs w:val="40"/>
                                  </w:rPr>
                                  <w:alias w:val="Fecha de publicación"/>
                                  <w:tag w:val=""/>
                                  <w:id w:val="400952559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 w:fullDate="2025-12-01T00:00:00Z">
                                    <w:dateFormat w:val="d 'de' MMMM 'de' yyyy"/>
                                    <w:lid w:val="es-ES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14:paraId="07C7E594" w14:textId="308ECABF" w:rsidR="00535AFB" w:rsidRDefault="00751921">
                                    <w:pPr>
                                      <w:pStyle w:val="Sinespaciado"/>
                                      <w:jc w:val="right"/>
                                      <w:rPr>
                                        <w:caps/>
                                        <w:color w:val="0A1D30" w:themeColor="text2" w:themeShade="BF"/>
                                        <w:sz w:val="40"/>
                                        <w:szCs w:val="40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0A1D30" w:themeColor="text2" w:themeShade="BF"/>
                                        <w:sz w:val="40"/>
                                        <w:szCs w:val="40"/>
                                      </w:rPr>
                                      <w:t>1 de diciembre de 2025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73400</wp14:pctWidth>
                    </wp14:sizeRelH>
                    <wp14:sizeRelV relativeFrom="page">
                      <wp14:pctHeight>36300</wp14:pctHeight>
                    </wp14:sizeRelV>
                  </wp:anchor>
                </w:drawing>
              </mc:Choice>
              <mc:Fallback>
                <w:pict>
                  <v:shapetype w14:anchorId="38705563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111" o:spid="_x0000_s1026" type="#_x0000_t202" style="position:absolute;margin-left:0;margin-top:0;width:288.25pt;height:287.5pt;z-index:251662336;visibility:visible;mso-wrap-style:square;mso-width-percent:734;mso-height-percent:363;mso-left-percent:150;mso-top-percent:91;mso-wrap-distance-left:9pt;mso-wrap-distance-top:0;mso-wrap-distance-right:9pt;mso-wrap-distance-bottom:0;mso-position-horizontal-relative:page;mso-position-vertical-relative:page;mso-width-percent:734;mso-height-percent:363;mso-left-percent:150;mso-top-percent:91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" filled="f" stroked="f" strokeweight=".5pt">
                    <v:textbox style="mso-fit-shape-to-text:t" inset="0,0,0,0">
                      <w:txbxContent>
                        <w:sdt>
                          <w:sdtPr>
                            <w:rPr>
                              <w:caps/>
                              <w:color w:val="0A1D30" w:themeColor="text2" w:themeShade="BF"/>
                              <w:sz w:val="40"/>
                              <w:szCs w:val="40"/>
                            </w:rPr>
                            <w:alias w:val="Fecha de publicación"/>
                            <w:tag w:val=""/>
                            <w:id w:val="400952559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 w:fullDate="2025-12-01T00:00:00Z">
                              <w:dateFormat w:val="d 'de' MMMM 'de' yyyy"/>
                              <w:lid w:val="es-ES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14:paraId="07C7E594" w14:textId="308ECABF" w:rsidR="00535AFB" w:rsidRDefault="00751921">
                              <w:pPr>
                                <w:pStyle w:val="Sinespaciado"/>
                                <w:jc w:val="right"/>
                                <w:rPr>
                                  <w:caps/>
                                  <w:color w:val="0A1D30" w:themeColor="text2" w:themeShade="BF"/>
                                  <w:sz w:val="40"/>
                                  <w:szCs w:val="40"/>
                                </w:rPr>
                              </w:pPr>
                              <w:r>
                                <w:rPr>
                                  <w:caps/>
                                  <w:color w:val="0A1D30" w:themeColor="text2" w:themeShade="BF"/>
                                  <w:sz w:val="40"/>
                                  <w:szCs w:val="40"/>
                                </w:rPr>
                                <w:t>1 de diciembre de 2025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 w:rsidR="00535AFB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398CC77E" wp14:editId="68CDFE85">
                    <wp:simplePos x="0" y="0"/>
                    <mc:AlternateContent>
                      <mc:Choice Requires="wp14">
                        <wp:positionH relativeFrom="page">
                          <wp14:pctPosHOffset>15000</wp14:pctPosHOffset>
                        </wp:positionH>
                      </mc:Choice>
                      <mc:Fallback>
                        <wp:positionH relativeFrom="page">
                          <wp:posOffset>1133475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83700</wp14:pctPosVOffset>
                        </wp:positionV>
                      </mc:Choice>
                      <mc:Fallback>
                        <wp:positionV relativeFrom="page">
                          <wp:posOffset>8949055</wp:posOffset>
                        </wp:positionV>
                      </mc:Fallback>
                    </mc:AlternateContent>
                    <wp:extent cx="5753100" cy="652780"/>
                    <wp:effectExtent l="0" t="0" r="10160" b="14605"/>
                    <wp:wrapSquare wrapText="bothSides"/>
                    <wp:docPr id="112" name="Cuadro de texto 11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753100" cy="65278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262626" w:themeColor="text1" w:themeTint="D9"/>
                                    <w:sz w:val="28"/>
                                    <w:szCs w:val="28"/>
                                  </w:rPr>
                                  <w:alias w:val="Autor"/>
                                  <w:tag w:val=""/>
                                  <w:id w:val="1901796142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Content>
                                  <w:p w14:paraId="2FAA2082" w14:textId="77777777" w:rsidR="00535AFB" w:rsidRDefault="00535AFB">
                                    <w:pPr>
                                      <w:pStyle w:val="Sinespaciado"/>
                                      <w:jc w:val="right"/>
                                      <w:rPr>
                                        <w:caps/>
                                        <w:color w:val="262626" w:themeColor="text1" w:themeTint="D9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262626" w:themeColor="text1" w:themeTint="D9"/>
                                        <w:sz w:val="28"/>
                                        <w:szCs w:val="28"/>
                                      </w:rPr>
                                      <w:t>CampusFP</w:t>
                                    </w:r>
                                  </w:p>
                                </w:sdtContent>
                              </w:sdt>
                              <w:p w14:paraId="2CADD8BF" w14:textId="77777777" w:rsidR="00535AFB" w:rsidRPr="002C3E06" w:rsidRDefault="00000000">
                                <w:pPr>
                                  <w:pStyle w:val="Sinespaciado"/>
                                  <w:jc w:val="right"/>
                                  <w:rPr>
                                    <w:caps/>
                                    <w:color w:val="262626" w:themeColor="text1" w:themeTint="D9"/>
                                    <w:sz w:val="20"/>
                                    <w:szCs w:val="20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262626" w:themeColor="text1" w:themeTint="D9"/>
                                      <w:sz w:val="20"/>
                                      <w:szCs w:val="20"/>
                                    </w:rPr>
                                    <w:alias w:val="Compañía"/>
                                    <w:tag w:val=""/>
                                    <w:id w:val="-661235724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 w:rsidR="00535AFB" w:rsidRPr="002C3E06">
                                      <w:rPr>
                                        <w:caps/>
                                        <w:color w:val="262626" w:themeColor="text1" w:themeTint="D9"/>
                                        <w:sz w:val="20"/>
                                        <w:szCs w:val="20"/>
                                      </w:rPr>
                                      <w:t>1º DAM GETAFE</w:t>
                                    </w:r>
                                  </w:sdtContent>
                                </w:sdt>
                              </w:p>
                              <w:p w14:paraId="2460CFBC" w14:textId="77777777" w:rsidR="00535AFB" w:rsidRDefault="00000000">
                                <w:pPr>
                                  <w:pStyle w:val="Sinespaciado"/>
                                  <w:jc w:val="right"/>
                                  <w:rPr>
                                    <w:caps/>
                                    <w:color w:val="262626" w:themeColor="text1" w:themeTint="D9"/>
                                    <w:sz w:val="20"/>
                                    <w:szCs w:val="20"/>
                                  </w:rPr>
                                </w:pPr>
                                <w:sdt>
                                  <w:sdtPr>
                                    <w:rPr>
                                      <w:color w:val="262626" w:themeColor="text1" w:themeTint="D9"/>
                                      <w:sz w:val="20"/>
                                      <w:szCs w:val="20"/>
                                    </w:rPr>
                                    <w:alias w:val="Dirección"/>
                                    <w:tag w:val=""/>
                                    <w:id w:val="171227497"/>
                                    <w:showingPlcHdr/>
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<w:text/>
                                  </w:sdtPr>
                                  <w:sdtContent>
                                    <w:r w:rsidR="00535AFB">
                                      <w:rPr>
                                        <w:color w:val="262626" w:themeColor="text1" w:themeTint="D9"/>
                                        <w:sz w:val="20"/>
                                        <w:szCs w:val="20"/>
                                      </w:rPr>
                                      <w:t xml:space="preserve">     </w:t>
                                    </w:r>
                                  </w:sdtContent>
                                </w:sdt>
                                <w:r w:rsidR="00535AFB">
                                  <w:rPr>
                                    <w:color w:val="262626" w:themeColor="text1" w:themeTint="D9"/>
                                    <w:sz w:val="20"/>
                                    <w:szCs w:val="20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73400</wp14:pctWidth>
                    </wp14:sizeRelH>
                    <wp14:sizeRelV relativeFrom="page">
                      <wp14:pctHeight>8000</wp14:pctHeight>
                    </wp14:sizeRelV>
                  </wp:anchor>
                </w:drawing>
              </mc:Choice>
              <mc:Fallback>
                <w:pict>
                  <v:shape w14:anchorId="398CC77E" id="Cuadro de texto 112" o:spid="_x0000_s1027" type="#_x0000_t202" style="position:absolute;margin-left:0;margin-top:0;width:453pt;height:51.4pt;z-index:251661312;visibility:visible;mso-wrap-style:square;mso-width-percent:734;mso-height-percent:80;mso-left-percent:150;mso-top-percent:837;mso-wrap-distance-left:9pt;mso-wrap-distance-top:0;mso-wrap-distance-right:9pt;mso-wrap-distance-bottom:0;mso-position-horizontal-relative:page;mso-position-vertical-relative:page;mso-width-percent:734;mso-height-percent:80;mso-left-percent:150;mso-top-percent:837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" filled="f" stroked="f" strokeweight=".5pt">
                    <v:textbox inset="0,0,0,0">
                      <w:txbxContent>
                        <w:sdt>
                          <w:sdtPr>
                            <w:rPr>
                              <w:caps/>
                              <w:color w:val="262626" w:themeColor="text1" w:themeTint="D9"/>
                              <w:sz w:val="28"/>
                              <w:szCs w:val="28"/>
                            </w:rPr>
                            <w:alias w:val="Autor"/>
                            <w:tag w:val=""/>
                            <w:id w:val="1901796142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Content>
                            <w:p w14:paraId="2FAA2082" w14:textId="77777777" w:rsidR="00535AFB" w:rsidRDefault="00535AFB">
                              <w:pPr>
                                <w:pStyle w:val="Sinespaciado"/>
                                <w:jc w:val="right"/>
                                <w:rPr>
                                  <w:caps/>
                                  <w:color w:val="262626" w:themeColor="text1" w:themeTint="D9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aps/>
                                  <w:color w:val="262626" w:themeColor="text1" w:themeTint="D9"/>
                                  <w:sz w:val="28"/>
                                  <w:szCs w:val="28"/>
                                </w:rPr>
                                <w:t>CampusFP</w:t>
                              </w:r>
                            </w:p>
                          </w:sdtContent>
                        </w:sdt>
                        <w:p w14:paraId="2CADD8BF" w14:textId="77777777" w:rsidR="00535AFB" w:rsidRPr="002C3E06" w:rsidRDefault="00000000">
                          <w:pPr>
                            <w:pStyle w:val="Sinespaciado"/>
                            <w:jc w:val="right"/>
                            <w:rPr>
                              <w:caps/>
                              <w:color w:val="262626" w:themeColor="text1" w:themeTint="D9"/>
                              <w:sz w:val="20"/>
                              <w:szCs w:val="20"/>
                            </w:rPr>
                          </w:pPr>
                          <w:sdt>
                            <w:sdtPr>
                              <w:rPr>
                                <w:caps/>
                                <w:color w:val="262626" w:themeColor="text1" w:themeTint="D9"/>
                                <w:sz w:val="20"/>
                                <w:szCs w:val="20"/>
                              </w:rPr>
                              <w:alias w:val="Compañía"/>
                              <w:tag w:val=""/>
                              <w:id w:val="-661235724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 w:rsidR="00535AFB" w:rsidRPr="002C3E06">
                                <w:rPr>
                                  <w:caps/>
                                  <w:color w:val="262626" w:themeColor="text1" w:themeTint="D9"/>
                                  <w:sz w:val="20"/>
                                  <w:szCs w:val="20"/>
                                </w:rPr>
                                <w:t>1º DAM GETAFE</w:t>
                              </w:r>
                            </w:sdtContent>
                          </w:sdt>
                        </w:p>
                        <w:p w14:paraId="2460CFBC" w14:textId="77777777" w:rsidR="00535AFB" w:rsidRDefault="00000000">
                          <w:pPr>
                            <w:pStyle w:val="Sinespaciado"/>
                            <w:jc w:val="right"/>
                            <w:rPr>
                              <w:caps/>
                              <w:color w:val="262626" w:themeColor="text1" w:themeTint="D9"/>
                              <w:sz w:val="20"/>
                              <w:szCs w:val="20"/>
                            </w:rPr>
                          </w:pPr>
                          <w:sdt>
                            <w:sdtPr>
                              <w:rPr>
                                <w:color w:val="262626" w:themeColor="text1" w:themeTint="D9"/>
                                <w:sz w:val="20"/>
                                <w:szCs w:val="20"/>
                              </w:rPr>
                              <w:alias w:val="Dirección"/>
                              <w:tag w:val=""/>
                              <w:id w:val="171227497"/>
                              <w:showingPlcHdr/>
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<w:text/>
                            </w:sdtPr>
                            <w:sdtContent>
                              <w:r w:rsidR="00535AFB">
                                <w:rPr>
                                  <w:color w:val="262626" w:themeColor="text1" w:themeTint="D9"/>
                                  <w:sz w:val="20"/>
                                  <w:szCs w:val="20"/>
                                </w:rPr>
                                <w:t xml:space="preserve">     </w:t>
                              </w:r>
                            </w:sdtContent>
                          </w:sdt>
                          <w:r w:rsidR="00535AFB">
                            <w:rPr>
                              <w:color w:val="262626" w:themeColor="text1" w:themeTint="D9"/>
                              <w:sz w:val="20"/>
                              <w:szCs w:val="20"/>
                            </w:rPr>
                            <w:t xml:space="preserve"> </w:t>
                          </w:r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 w:rsidR="00535AFB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41AA14AD" wp14:editId="34E7FAF4">
                    <wp:simplePos x="0" y="0"/>
                    <mc:AlternateContent>
                      <mc:Choice Requires="wp14">
                        <wp:positionH relativeFrom="page">
                          <wp14:pctPosHOffset>15000</wp14:pctPosHOffset>
                        </wp:positionH>
                      </mc:Choice>
                      <mc:Fallback>
                        <wp:positionH relativeFrom="page">
                          <wp:posOffset>1133475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45500</wp14:pctPosVOffset>
                        </wp:positionV>
                      </mc:Choice>
                      <mc:Fallback>
                        <wp:positionV relativeFrom="page">
                          <wp:posOffset>4864735</wp:posOffset>
                        </wp:positionV>
                      </mc:Fallback>
                    </mc:AlternateContent>
                    <wp:extent cx="5753100" cy="525780"/>
                    <wp:effectExtent l="0" t="0" r="10160" b="6350"/>
                    <wp:wrapSquare wrapText="bothSides"/>
                    <wp:docPr id="113" name="Cuadro de texto 11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753100" cy="52578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075CE04A" w14:textId="609F70B1" w:rsidR="00535AFB" w:rsidRDefault="00000000">
                                <w:pPr>
                                  <w:pStyle w:val="Sinespaciado"/>
                                  <w:jc w:val="right"/>
                                  <w:rPr>
                                    <w:caps/>
                                    <w:color w:val="0A1D30" w:themeColor="text2" w:themeShade="BF"/>
                                    <w:sz w:val="52"/>
                                    <w:szCs w:val="52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0A1D30" w:themeColor="text2" w:themeShade="BF"/>
                                      <w:sz w:val="52"/>
                                      <w:szCs w:val="52"/>
                                    </w:rPr>
                                    <w:alias w:val="Título"/>
                                    <w:tag w:val=""/>
                                    <w:id w:val="-1315561441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 w:multiLine="1"/>
                                  </w:sdtPr>
                                  <w:sdtContent>
                                    <w:r w:rsidR="00751921">
                                      <w:rPr>
                                        <w:caps/>
                                        <w:color w:val="0A1D30" w:themeColor="text2" w:themeShade="BF"/>
                                        <w:sz w:val="52"/>
                                        <w:szCs w:val="52"/>
                                      </w:rPr>
                                      <w:t>ejercicio con archivos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smallCaps/>
                                    <w:color w:val="0E2841" w:themeColor="text2"/>
                                    <w:sz w:val="36"/>
                                    <w:szCs w:val="36"/>
                                  </w:rPr>
                                  <w:alias w:val="Subtítulo"/>
                                  <w:tag w:val=""/>
                                  <w:id w:val="1615247542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14:paraId="11153719" w14:textId="77777777" w:rsidR="00535AFB" w:rsidRDefault="00B56014">
                                    <w:pPr>
                                      <w:pStyle w:val="Sinespaciado"/>
                                      <w:jc w:val="right"/>
                                      <w:rPr>
                                        <w:smallCaps/>
                                        <w:color w:val="0E2841" w:themeColor="text2"/>
                                        <w:sz w:val="36"/>
                                        <w:szCs w:val="36"/>
                                      </w:rPr>
                                    </w:pPr>
                                    <w:r>
                                      <w:rPr>
                                        <w:smallCaps/>
                                        <w:color w:val="0E2841" w:themeColor="text2"/>
                                        <w:sz w:val="36"/>
                                        <w:szCs w:val="36"/>
                                      </w:rPr>
                                      <w:t>ENRIQUE GONZÁLEZ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73400</wp14:pctWidth>
                    </wp14:sizeRelH>
                    <wp14:sizeRelV relativeFrom="page">
                      <wp14:pctHeight>36300</wp14:pctHeight>
                    </wp14:sizeRelV>
                  </wp:anchor>
                </w:drawing>
              </mc:Choice>
              <mc:Fallback>
                <w:pict>
                  <v:shape w14:anchorId="41AA14AD" id="Cuadro de texto 113" o:spid="_x0000_s1028" type="#_x0000_t202" style="position:absolute;margin-left:0;margin-top:0;width:453pt;height:41.4pt;z-index:251660288;visibility:visible;mso-wrap-style:square;mso-width-percent:734;mso-height-percent:363;mso-left-percent:150;mso-top-percent:455;mso-wrap-distance-left:9pt;mso-wrap-distance-top:0;mso-wrap-distance-right:9pt;mso-wrap-distance-bottom:0;mso-position-horizontal-relative:page;mso-position-vertical-relative:page;mso-width-percent:734;mso-height-percent:363;mso-left-percent:150;mso-top-percent:455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" filled="f" stroked="f" strokeweight=".5pt">
                    <v:textbox inset="0,0,0,0">
                      <w:txbxContent>
                        <w:p w14:paraId="075CE04A" w14:textId="609F70B1" w:rsidR="00535AFB" w:rsidRDefault="00000000">
                          <w:pPr>
                            <w:pStyle w:val="Sinespaciado"/>
                            <w:jc w:val="right"/>
                            <w:rPr>
                              <w:caps/>
                              <w:color w:val="0A1D30" w:themeColor="text2" w:themeShade="BF"/>
                              <w:sz w:val="52"/>
                              <w:szCs w:val="52"/>
                            </w:rPr>
                          </w:pPr>
                          <w:sdt>
                            <w:sdtPr>
                              <w:rPr>
                                <w:caps/>
                                <w:color w:val="0A1D30" w:themeColor="text2" w:themeShade="BF"/>
                                <w:sz w:val="52"/>
                                <w:szCs w:val="52"/>
                              </w:rPr>
                              <w:alias w:val="Título"/>
                              <w:tag w:val=""/>
                              <w:id w:val="-1315561441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 w:multiLine="1"/>
                            </w:sdtPr>
                            <w:sdtContent>
                              <w:r w:rsidR="00751921">
                                <w:rPr>
                                  <w:caps/>
                                  <w:color w:val="0A1D30" w:themeColor="text2" w:themeShade="BF"/>
                                  <w:sz w:val="52"/>
                                  <w:szCs w:val="52"/>
                                </w:rPr>
                                <w:t>ejercicio con archivos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smallCaps/>
                              <w:color w:val="0E2841" w:themeColor="text2"/>
                              <w:sz w:val="36"/>
                              <w:szCs w:val="36"/>
                            </w:rPr>
                            <w:alias w:val="Subtítulo"/>
                            <w:tag w:val=""/>
                            <w:id w:val="1615247542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Content>
                            <w:p w14:paraId="11153719" w14:textId="77777777" w:rsidR="00535AFB" w:rsidRDefault="00B56014">
                              <w:pPr>
                                <w:pStyle w:val="Sinespaciado"/>
                                <w:jc w:val="right"/>
                                <w:rPr>
                                  <w:smallCaps/>
                                  <w:color w:val="0E2841" w:themeColor="text2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smallCaps/>
                                  <w:color w:val="0E2841" w:themeColor="text2"/>
                                  <w:sz w:val="36"/>
                                  <w:szCs w:val="36"/>
                                </w:rPr>
                                <w:t>ENRIQUE GONZÁLEZ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 w:rsidR="00535AFB"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0" locked="0" layoutInCell="1" allowOverlap="1" wp14:anchorId="42932EC5" wp14:editId="23760406">
                    <wp:simplePos x="0" y="0"/>
                    <mc:AlternateContent>
                      <mc:Choice Requires="wp14">
                        <wp:positionH relativeFrom="page">
                          <wp14:pctPosHOffset>4500</wp14:pctPosHOffset>
                        </wp:positionH>
                      </mc:Choice>
                      <mc:Fallback>
                        <wp:positionH relativeFrom="page">
                          <wp:posOffset>339725</wp:posOffset>
                        </wp:positionH>
                      </mc:Fallback>
                    </mc:AlternateContent>
                    <wp:positionV relativeFrom="page">
                      <wp:align>center</wp:align>
                    </wp:positionV>
                    <wp:extent cx="228600" cy="9144000"/>
                    <wp:effectExtent l="0" t="0" r="9525" b="0"/>
                    <wp:wrapNone/>
                    <wp:docPr id="114" name="Grupo 114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228600" cy="9144000"/>
                              <a:chOff x="0" y="0"/>
                              <a:chExt cx="228600" cy="9144000"/>
                            </a:xfrm>
                            <a:solidFill>
                              <a:schemeClr val="accent6">
                                <a:lumMod val="60000"/>
                                <a:lumOff val="40000"/>
                              </a:schemeClr>
                            </a:solidFill>
                          </wpg:grpSpPr>
                          <wps:wsp>
                            <wps:cNvPr id="115" name="Rectángulo 115"/>
                            <wps:cNvSpPr/>
                            <wps:spPr>
                              <a:xfrm>
                                <a:off x="0" y="0"/>
                                <a:ext cx="228600" cy="8782050"/>
                              </a:xfrm>
                              <a:prstGeom prst="rect">
                                <a:avLst/>
                              </a:prstGeom>
                              <a:grpFill/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16" name="Rectángulo 116"/>
                            <wps:cNvSpPr>
                              <a:spLocks noChangeAspect="1"/>
                            </wps:cNvSpPr>
                            <wps:spPr>
                              <a:xfrm>
                                <a:off x="0" y="8915400"/>
                                <a:ext cx="228600" cy="2286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6">
                                  <a:lumMod val="7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2900</wp14:pctWidth>
                    </wp14:sizeRelH>
                    <wp14:sizeRelV relativeFrom="page">
                      <wp14:pctHeight>90900</wp14:pctHeight>
                    </wp14:sizeRelV>
                  </wp:anchor>
                </w:drawing>
              </mc:Choice>
              <mc:Fallback>
                <w:pict>
                  <v:group w14:anchorId="15B8298B" id="Grupo 114" o:spid="_x0000_s1026" style="position:absolute;margin-left:0;margin-top:0;width:18pt;height:10in;z-index:251659264;mso-width-percent:29;mso-height-percent:909;mso-left-percent:45;mso-position-horizontal-relative:page;mso-position-vertical:center;mso-position-vertical-relative:page;mso-width-percent:29;mso-height-percent:909;mso-left-percent:45" coordsize="2286,914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">
                    <v:rect id="Rectángulo 115" o:spid="_x0000_s1027" style="position:absolute;width:2286;height:878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" filled="f" stroked="f" strokeweight="1pt"/>
                    <v:rect id="Rectángulo 116" o:spid="_x0000_s1028" style="position:absolute;top:89154;width:2286;height:22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" fillcolor="#3a7c22 [2409]" stroked="f">
                      <o:lock v:ext="edit" aspectratio="t"/>
                    </v:rect>
                    <w10:wrap anchorx="page" anchory="page"/>
                  </v:group>
                </w:pict>
              </mc:Fallback>
            </mc:AlternateContent>
          </w:r>
          <w:r w:rsidR="00535AFB">
            <w:br w:type="page"/>
          </w:r>
        </w:p>
      </w:sdtContent>
    </w:sdt>
    <w:sdt>
      <w:sdtPr>
        <w:id w:val="1952590416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kern w:val="2"/>
          <w:sz w:val="24"/>
          <w:szCs w:val="24"/>
          <w:lang w:eastAsia="en-US"/>
          <w14:ligatures w14:val="standardContextual"/>
        </w:rPr>
      </w:sdtEndPr>
      <w:sdtContent>
        <w:p w14:paraId="4750D475" w14:textId="45EE0BF8" w:rsidR="00F622A9" w:rsidRDefault="00F622A9">
          <w:pPr>
            <w:pStyle w:val="TtuloTDC"/>
          </w:pPr>
          <w:r>
            <w:t>INDICE</w:t>
          </w:r>
        </w:p>
        <w:p w14:paraId="7839C93B" w14:textId="453AAC55" w:rsidR="00F622A9" w:rsidRDefault="00F622A9">
          <w:pPr>
            <w:pStyle w:val="TDC1"/>
            <w:tabs>
              <w:tab w:val="right" w:leader="dot" w:pos="8494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5481159" w:history="1">
            <w:r w:rsidRPr="00986837">
              <w:rPr>
                <w:rStyle w:val="Hipervnculo"/>
                <w:noProof/>
              </w:rPr>
              <w:t>Ejercicio 1 (archivo de texto)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_Toc215481159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E9D6F1" w14:textId="2F66BEC9" w:rsidR="00F622A9" w:rsidRDefault="00F622A9">
          <w:pPr>
            <w:pStyle w:val="TDC1"/>
            <w:tabs>
              <w:tab w:val="right" w:leader="dot" w:pos="8494"/>
            </w:tabs>
            <w:rPr>
              <w:noProof/>
            </w:rPr>
          </w:pPr>
          <w:hyperlink w:anchor="_Toc215481160" w:history="1">
            <w:r w:rsidRPr="00986837">
              <w:rPr>
                <w:rStyle w:val="Hipervnculo"/>
                <w:noProof/>
              </w:rPr>
              <w:t>Ejercicio 2 (archivo de texto)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_Toc215481160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E7B4CB" w14:textId="2BAB30B4" w:rsidR="00F622A9" w:rsidRDefault="00F622A9">
          <w:pPr>
            <w:pStyle w:val="TDC1"/>
            <w:tabs>
              <w:tab w:val="right" w:leader="dot" w:pos="8494"/>
            </w:tabs>
            <w:rPr>
              <w:noProof/>
            </w:rPr>
          </w:pPr>
          <w:hyperlink w:anchor="_Toc215481161" w:history="1">
            <w:r w:rsidRPr="00986837">
              <w:rPr>
                <w:rStyle w:val="Hipervnculo"/>
                <w:noProof/>
              </w:rPr>
              <w:t>Ejercicio 3 (serialización con pickle)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_Toc215481161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0F9009" w14:textId="5AC6E1FD" w:rsidR="00F622A9" w:rsidRDefault="00F622A9">
          <w:pPr>
            <w:pStyle w:val="TDC1"/>
            <w:tabs>
              <w:tab w:val="right" w:leader="dot" w:pos="8494"/>
            </w:tabs>
            <w:rPr>
              <w:noProof/>
            </w:rPr>
          </w:pPr>
          <w:hyperlink w:anchor="_Toc215481162" w:history="1">
            <w:r w:rsidRPr="00986837">
              <w:rPr>
                <w:rStyle w:val="Hipervnculo"/>
                <w:noProof/>
              </w:rPr>
              <w:t>Ejercicio 4 (serialización con pickle)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_Toc215481162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F3594F" w14:textId="22974E7E" w:rsidR="00F622A9" w:rsidRDefault="00F622A9">
          <w:r>
            <w:rPr>
              <w:b/>
              <w:bCs/>
            </w:rPr>
            <w:fldChar w:fldCharType="end"/>
          </w:r>
        </w:p>
      </w:sdtContent>
    </w:sdt>
    <w:p w14:paraId="7BD3DE98" w14:textId="6B30910A" w:rsidR="00751921" w:rsidRDefault="00751921">
      <w:pPr>
        <w:rPr>
          <w:rFonts w:ascii="Aptos" w:eastAsiaTheme="majorEastAsia" w:hAnsi="Aptos" w:cstheme="majorBidi"/>
          <w:b/>
          <w:color w:val="000000" w:themeColor="text1"/>
          <w:sz w:val="32"/>
          <w:szCs w:val="40"/>
        </w:rPr>
      </w:pPr>
      <w:r>
        <w:br w:type="page"/>
      </w:r>
    </w:p>
    <w:p w14:paraId="4A537A07" w14:textId="77777777" w:rsidR="00751921" w:rsidRPr="00751921" w:rsidRDefault="00751921" w:rsidP="00F622A9">
      <w:pPr>
        <w:pStyle w:val="Ttulo1"/>
      </w:pPr>
      <w:bookmarkStart w:id="0" w:name="_Toc215481159"/>
      <w:r w:rsidRPr="00751921">
        <w:lastRenderedPageBreak/>
        <w:t>Ejercicio 1 (archivo de texto)</w:t>
      </w:r>
      <w:bookmarkEnd w:id="0"/>
    </w:p>
    <w:p w14:paraId="7F7D43EB" w14:textId="77777777" w:rsidR="00751921" w:rsidRPr="00751921" w:rsidRDefault="00751921" w:rsidP="00751921">
      <w:pPr>
        <w:rPr>
          <w:b/>
          <w:bCs/>
        </w:rPr>
      </w:pPr>
      <w:r w:rsidRPr="00751921">
        <w:rPr>
          <w:b/>
          <w:bCs/>
        </w:rPr>
        <w:t>Guardar una lista de nombres en un archivo</w:t>
      </w:r>
    </w:p>
    <w:p w14:paraId="03A3855C" w14:textId="77777777" w:rsidR="00751921" w:rsidRPr="00751921" w:rsidRDefault="00751921" w:rsidP="00751921">
      <w:r w:rsidRPr="00751921">
        <w:t>Escribe un programa en Python que haga lo siguiente:</w:t>
      </w:r>
    </w:p>
    <w:p w14:paraId="333FDEFB" w14:textId="558900F0" w:rsidR="00751921" w:rsidRPr="00751921" w:rsidRDefault="00751921" w:rsidP="00751921">
      <w:pPr>
        <w:numPr>
          <w:ilvl w:val="0"/>
          <w:numId w:val="1"/>
        </w:numPr>
      </w:pPr>
      <w:r w:rsidRPr="00751921">
        <w:t>Pida al usuario que introduzca una serie de nombres uno a uno.</w:t>
      </w:r>
    </w:p>
    <w:p w14:paraId="345A24BE" w14:textId="0C90FAFB" w:rsidR="00751921" w:rsidRPr="00751921" w:rsidRDefault="00751921" w:rsidP="00751921">
      <w:pPr>
        <w:numPr>
          <w:ilvl w:val="0"/>
          <w:numId w:val="1"/>
        </w:numPr>
      </w:pPr>
      <w:r w:rsidRPr="00751921">
        <w:t>La introducción de nombres terminará cuando el usuario escriba la palabra FIN.</w:t>
      </w:r>
    </w:p>
    <w:p w14:paraId="01405389" w14:textId="603DA45E" w:rsidR="00751921" w:rsidRPr="00751921" w:rsidRDefault="00751921" w:rsidP="00751921">
      <w:pPr>
        <w:numPr>
          <w:ilvl w:val="0"/>
          <w:numId w:val="1"/>
        </w:numPr>
      </w:pPr>
      <w:r w:rsidRPr="00751921">
        <w:t>Todos los nombres introducidos deben almacenarse en una lista.</w:t>
      </w:r>
    </w:p>
    <w:p w14:paraId="1BD15F53" w14:textId="64311896" w:rsidR="00751921" w:rsidRPr="00751921" w:rsidRDefault="00751921" w:rsidP="00751921">
      <w:pPr>
        <w:numPr>
          <w:ilvl w:val="0"/>
          <w:numId w:val="1"/>
        </w:numPr>
      </w:pPr>
      <w:r w:rsidRPr="00751921">
        <w:t>Finalmente, el programa deberá crear un archivo de texto llamado nombres.txt y guardar cada nombre en una línea distinta.</w:t>
      </w:r>
    </w:p>
    <w:p w14:paraId="4A42C19A" w14:textId="77777777" w:rsidR="00751921" w:rsidRPr="00751921" w:rsidRDefault="00751921" w:rsidP="00751921">
      <w:r w:rsidRPr="00751921">
        <w:t>Indicaciones para el alumno:</w:t>
      </w:r>
    </w:p>
    <w:p w14:paraId="7E0A1D1A" w14:textId="08F2704D" w:rsidR="00751921" w:rsidRPr="00751921" w:rsidRDefault="00751921" w:rsidP="00751921">
      <w:pPr>
        <w:numPr>
          <w:ilvl w:val="0"/>
          <w:numId w:val="2"/>
        </w:numPr>
      </w:pPr>
      <w:r w:rsidRPr="00751921">
        <w:t>Solo se admite texto (nombres).</w:t>
      </w:r>
    </w:p>
    <w:p w14:paraId="650B6308" w14:textId="200F7A6D" w:rsidR="00751921" w:rsidRPr="00751921" w:rsidRDefault="00751921" w:rsidP="00751921">
      <w:pPr>
        <w:numPr>
          <w:ilvl w:val="0"/>
          <w:numId w:val="2"/>
        </w:numPr>
      </w:pPr>
      <w:r w:rsidRPr="00751921">
        <w:t>Si el archivo ya existe, debe sobrescribirse.</w:t>
      </w:r>
    </w:p>
    <w:p w14:paraId="23B6DE29" w14:textId="00EE1572" w:rsidR="00751921" w:rsidRDefault="00751921" w:rsidP="00751921">
      <w:pPr>
        <w:numPr>
          <w:ilvl w:val="0"/>
          <w:numId w:val="2"/>
        </w:numPr>
      </w:pPr>
      <w:r w:rsidRPr="00751921">
        <w:t>El archivo debe quedar en la misma carpeta que el programa.</w:t>
      </w:r>
      <w:r w:rsidRPr="00751921">
        <w:br/>
      </w:r>
    </w:p>
    <w:p w14:paraId="3DFCB155" w14:textId="71288A6E" w:rsidR="006A713F" w:rsidRDefault="006A713F" w:rsidP="006A713F">
      <w:r>
        <w:t>CÓDIGO:</w:t>
      </w:r>
    </w:p>
    <w:p w14:paraId="6C55A391" w14:textId="77777777" w:rsidR="006A713F" w:rsidRPr="006A713F" w:rsidRDefault="006A713F" w:rsidP="006A713F">
      <w:r w:rsidRPr="006A713F">
        <w:t>nombres</w:t>
      </w:r>
      <w:proofErr w:type="gramStart"/>
      <w:r w:rsidRPr="006A713F">
        <w:t>=[</w:t>
      </w:r>
      <w:proofErr w:type="gramEnd"/>
      <w:r w:rsidRPr="006A713F">
        <w:t>]</w:t>
      </w:r>
    </w:p>
    <w:p w14:paraId="2C70D422" w14:textId="77777777" w:rsidR="006A713F" w:rsidRPr="006A713F" w:rsidRDefault="006A713F" w:rsidP="006A713F">
      <w:r w:rsidRPr="006A713F">
        <w:t>#METER NOMBRES EN LISTAS</w:t>
      </w:r>
    </w:p>
    <w:p w14:paraId="7F86E9E6" w14:textId="77777777" w:rsidR="006A713F" w:rsidRPr="006A713F" w:rsidRDefault="006A713F" w:rsidP="006A713F">
      <w:r w:rsidRPr="006A713F">
        <w:t>nombre=</w:t>
      </w:r>
      <w:proofErr w:type="spellStart"/>
      <w:proofErr w:type="gramStart"/>
      <w:r w:rsidRPr="006A713F">
        <w:t>str</w:t>
      </w:r>
      <w:proofErr w:type="spellEnd"/>
      <w:r w:rsidRPr="006A713F">
        <w:t>(</w:t>
      </w:r>
      <w:proofErr w:type="gramEnd"/>
      <w:r w:rsidRPr="006A713F">
        <w:t>input("Escribe un nombre de persona o 'fin' para acabar: "))</w:t>
      </w:r>
    </w:p>
    <w:p w14:paraId="75C81CAE" w14:textId="77777777" w:rsidR="006A713F" w:rsidRPr="006A713F" w:rsidRDefault="006A713F" w:rsidP="006A713F">
      <w:proofErr w:type="spellStart"/>
      <w:r w:rsidRPr="006A713F">
        <w:t>while</w:t>
      </w:r>
      <w:proofErr w:type="spellEnd"/>
      <w:r w:rsidRPr="006A713F">
        <w:t xml:space="preserve"> </w:t>
      </w:r>
      <w:proofErr w:type="gramStart"/>
      <w:r w:rsidRPr="006A713F">
        <w:t>nombre !</w:t>
      </w:r>
      <w:proofErr w:type="gramEnd"/>
      <w:r w:rsidRPr="006A713F">
        <w:t>= "fin":</w:t>
      </w:r>
    </w:p>
    <w:p w14:paraId="1901306E" w14:textId="77777777" w:rsidR="006A713F" w:rsidRPr="006A713F" w:rsidRDefault="006A713F" w:rsidP="006A713F">
      <w:r w:rsidRPr="006A713F">
        <w:t xml:space="preserve">    </w:t>
      </w:r>
      <w:proofErr w:type="spellStart"/>
      <w:proofErr w:type="gramStart"/>
      <w:r w:rsidRPr="006A713F">
        <w:t>nombres.append</w:t>
      </w:r>
      <w:proofErr w:type="spellEnd"/>
      <w:proofErr w:type="gramEnd"/>
      <w:r w:rsidRPr="006A713F">
        <w:t>(nombre)</w:t>
      </w:r>
    </w:p>
    <w:p w14:paraId="5DABB11E" w14:textId="77777777" w:rsidR="006A713F" w:rsidRPr="006A713F" w:rsidRDefault="006A713F" w:rsidP="006A713F">
      <w:r w:rsidRPr="006A713F">
        <w:t>    nombre=</w:t>
      </w:r>
      <w:proofErr w:type="spellStart"/>
      <w:proofErr w:type="gramStart"/>
      <w:r w:rsidRPr="006A713F">
        <w:t>str</w:t>
      </w:r>
      <w:proofErr w:type="spellEnd"/>
      <w:r w:rsidRPr="006A713F">
        <w:t>(</w:t>
      </w:r>
      <w:proofErr w:type="gramEnd"/>
      <w:r w:rsidRPr="006A713F">
        <w:t>input("Escribe otro nombre de persona o 'fin' para acabar: "))</w:t>
      </w:r>
    </w:p>
    <w:p w14:paraId="1EB6BED7" w14:textId="77777777" w:rsidR="006A713F" w:rsidRPr="006A713F" w:rsidRDefault="006A713F" w:rsidP="006A713F"/>
    <w:p w14:paraId="63C40A02" w14:textId="77777777" w:rsidR="006A713F" w:rsidRPr="006A713F" w:rsidRDefault="006A713F" w:rsidP="006A713F">
      <w:r w:rsidRPr="006A713F">
        <w:t>#CREAR Y ESCRIBRI ARCHIVO</w:t>
      </w:r>
    </w:p>
    <w:p w14:paraId="72C0C8A3" w14:textId="77777777" w:rsidR="006A713F" w:rsidRPr="006A713F" w:rsidRDefault="006A713F" w:rsidP="006A713F">
      <w:proofErr w:type="spellStart"/>
      <w:r w:rsidRPr="006A713F">
        <w:t>with</w:t>
      </w:r>
      <w:proofErr w:type="spellEnd"/>
      <w:r w:rsidRPr="006A713F">
        <w:t xml:space="preserve"> </w:t>
      </w:r>
      <w:proofErr w:type="gramStart"/>
      <w:r w:rsidRPr="006A713F">
        <w:t>open(</w:t>
      </w:r>
      <w:proofErr w:type="gramEnd"/>
      <w:r w:rsidRPr="006A713F">
        <w:t>"nombres.txt", "w") as archivo:</w:t>
      </w:r>
    </w:p>
    <w:p w14:paraId="68DE1437" w14:textId="77777777" w:rsidR="006A713F" w:rsidRPr="006A713F" w:rsidRDefault="006A713F" w:rsidP="006A713F">
      <w:r w:rsidRPr="006A713F">
        <w:t xml:space="preserve">    </w:t>
      </w:r>
      <w:proofErr w:type="spellStart"/>
      <w:r w:rsidRPr="006A713F">
        <w:t>for</w:t>
      </w:r>
      <w:proofErr w:type="spellEnd"/>
      <w:r w:rsidRPr="006A713F">
        <w:t xml:space="preserve"> nombre in nombres:</w:t>
      </w:r>
    </w:p>
    <w:p w14:paraId="2ABA7DB0" w14:textId="77777777" w:rsidR="006A713F" w:rsidRPr="006A713F" w:rsidRDefault="006A713F" w:rsidP="006A713F">
      <w:r w:rsidRPr="006A713F">
        <w:t xml:space="preserve">        </w:t>
      </w:r>
      <w:proofErr w:type="spellStart"/>
      <w:proofErr w:type="gramStart"/>
      <w:r w:rsidRPr="006A713F">
        <w:t>archivo.write</w:t>
      </w:r>
      <w:proofErr w:type="spellEnd"/>
      <w:proofErr w:type="gramEnd"/>
      <w:r w:rsidRPr="006A713F">
        <w:t>(nombre + "\n") #Mostrar de uno en uno</w:t>
      </w:r>
    </w:p>
    <w:p w14:paraId="4F749E81" w14:textId="77777777" w:rsidR="006A713F" w:rsidRPr="006A713F" w:rsidRDefault="006A713F" w:rsidP="006A713F">
      <w:proofErr w:type="spellStart"/>
      <w:proofErr w:type="gramStart"/>
      <w:r w:rsidRPr="006A713F">
        <w:t>print</w:t>
      </w:r>
      <w:proofErr w:type="spellEnd"/>
      <w:r w:rsidRPr="006A713F">
        <w:t>(</w:t>
      </w:r>
      <w:proofErr w:type="gramEnd"/>
      <w:r w:rsidRPr="006A713F">
        <w:t>"Archivo 'nombres.txt' creado.")</w:t>
      </w:r>
    </w:p>
    <w:p w14:paraId="47F1A556" w14:textId="77777777" w:rsidR="006A713F" w:rsidRPr="006A713F" w:rsidRDefault="006A713F" w:rsidP="006A713F"/>
    <w:p w14:paraId="1C60B25B" w14:textId="77777777" w:rsidR="006A713F" w:rsidRPr="006A713F" w:rsidRDefault="006A713F" w:rsidP="006A713F">
      <w:r w:rsidRPr="006A713F">
        <w:lastRenderedPageBreak/>
        <w:t xml:space="preserve">#MOSTRAR ARCHIVO </w:t>
      </w:r>
      <w:proofErr w:type="gramStart"/>
      <w:r w:rsidRPr="006A713F">
        <w:t>CREADO(</w:t>
      </w:r>
      <w:proofErr w:type="gramEnd"/>
      <w:r w:rsidRPr="006A713F">
        <w:t>DA ERROR SI NO SE HA HECHO EL PASO ANTERIOR)</w:t>
      </w:r>
    </w:p>
    <w:p w14:paraId="44A705EE" w14:textId="77777777" w:rsidR="006A713F" w:rsidRPr="006A713F" w:rsidRDefault="006A713F" w:rsidP="006A713F">
      <w:proofErr w:type="spellStart"/>
      <w:r w:rsidRPr="006A713F">
        <w:t>with</w:t>
      </w:r>
      <w:proofErr w:type="spellEnd"/>
      <w:r w:rsidRPr="006A713F">
        <w:t xml:space="preserve"> </w:t>
      </w:r>
      <w:proofErr w:type="gramStart"/>
      <w:r w:rsidRPr="006A713F">
        <w:t>open(</w:t>
      </w:r>
      <w:proofErr w:type="gramEnd"/>
      <w:r w:rsidRPr="006A713F">
        <w:t>"nombres.txt", "r") as archivo:</w:t>
      </w:r>
    </w:p>
    <w:p w14:paraId="569B5021" w14:textId="77777777" w:rsidR="006A713F" w:rsidRPr="006A713F" w:rsidRDefault="006A713F" w:rsidP="006A713F">
      <w:r w:rsidRPr="006A713F">
        <w:t xml:space="preserve">    </w:t>
      </w:r>
      <w:proofErr w:type="spellStart"/>
      <w:r w:rsidRPr="006A713F">
        <w:t>for</w:t>
      </w:r>
      <w:proofErr w:type="spellEnd"/>
      <w:r w:rsidRPr="006A713F">
        <w:t xml:space="preserve"> </w:t>
      </w:r>
      <w:proofErr w:type="spellStart"/>
      <w:r w:rsidRPr="006A713F">
        <w:t>linea</w:t>
      </w:r>
      <w:proofErr w:type="spellEnd"/>
      <w:r w:rsidRPr="006A713F">
        <w:t xml:space="preserve"> in archivo:</w:t>
      </w:r>
    </w:p>
    <w:p w14:paraId="1F5DE592" w14:textId="77777777" w:rsidR="006A713F" w:rsidRPr="006A713F" w:rsidRDefault="006A713F" w:rsidP="006A713F">
      <w:r w:rsidRPr="006A713F">
        <w:t xml:space="preserve">        </w:t>
      </w:r>
      <w:proofErr w:type="spellStart"/>
      <w:r w:rsidRPr="006A713F">
        <w:t>print</w:t>
      </w:r>
      <w:proofErr w:type="spellEnd"/>
      <w:r w:rsidRPr="006A713F">
        <w:t>(</w:t>
      </w:r>
      <w:proofErr w:type="spellStart"/>
      <w:proofErr w:type="gramStart"/>
      <w:r w:rsidRPr="006A713F">
        <w:t>linea.strip</w:t>
      </w:r>
      <w:proofErr w:type="spellEnd"/>
      <w:proofErr w:type="gramEnd"/>
      <w:r w:rsidRPr="006A713F">
        <w:t>())</w:t>
      </w:r>
    </w:p>
    <w:p w14:paraId="1083130B" w14:textId="77777777" w:rsidR="006A713F" w:rsidRDefault="006A713F" w:rsidP="006A713F"/>
    <w:p w14:paraId="3C2E84DE" w14:textId="7A9E9EF5" w:rsidR="006A713F" w:rsidRDefault="006A713F" w:rsidP="006A713F">
      <w:r w:rsidRPr="006A713F">
        <w:drawing>
          <wp:inline distT="0" distB="0" distL="0" distR="0" wp14:anchorId="32450B4D" wp14:editId="1DCF4AD6">
            <wp:extent cx="4734586" cy="1743318"/>
            <wp:effectExtent l="0" t="0" r="8890" b="952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34586" cy="1743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0B48A1" w14:textId="09825FA3" w:rsidR="00751921" w:rsidRPr="00751921" w:rsidRDefault="00751921" w:rsidP="00751921">
      <w:r>
        <w:br w:type="page"/>
      </w:r>
    </w:p>
    <w:p w14:paraId="3975856A" w14:textId="77777777" w:rsidR="00751921" w:rsidRPr="00751921" w:rsidRDefault="00751921" w:rsidP="00F622A9">
      <w:pPr>
        <w:pStyle w:val="Ttulo1"/>
      </w:pPr>
      <w:bookmarkStart w:id="1" w:name="_Toc215481160"/>
      <w:r w:rsidRPr="00751921">
        <w:lastRenderedPageBreak/>
        <w:t>Ejercicio 2 (archivo de texto)</w:t>
      </w:r>
      <w:bookmarkEnd w:id="1"/>
    </w:p>
    <w:p w14:paraId="6C8C1387" w14:textId="77777777" w:rsidR="00751921" w:rsidRPr="00751921" w:rsidRDefault="00751921" w:rsidP="00751921">
      <w:pPr>
        <w:rPr>
          <w:b/>
          <w:bCs/>
        </w:rPr>
      </w:pPr>
      <w:r w:rsidRPr="00751921">
        <w:rPr>
          <w:b/>
          <w:bCs/>
        </w:rPr>
        <w:t>Registro de temperaturas diarias</w:t>
      </w:r>
    </w:p>
    <w:p w14:paraId="54D6064C" w14:textId="77777777" w:rsidR="00751921" w:rsidRPr="00751921" w:rsidRDefault="00751921" w:rsidP="00751921">
      <w:r w:rsidRPr="00751921">
        <w:t>Desarrolla un programa que cumpla los siguientes pasos:</w:t>
      </w:r>
    </w:p>
    <w:p w14:paraId="31BC6CF3" w14:textId="14B53A06" w:rsidR="00751921" w:rsidRPr="00751921" w:rsidRDefault="00751921" w:rsidP="00751921">
      <w:pPr>
        <w:numPr>
          <w:ilvl w:val="0"/>
          <w:numId w:val="3"/>
        </w:numPr>
      </w:pPr>
      <w:r w:rsidRPr="00751921">
        <w:t>El programa debe pedir al usuario que introduzca la temperatura media de cada día de la semana (lunes a domingo).</w:t>
      </w:r>
    </w:p>
    <w:p w14:paraId="24AC69DD" w14:textId="4B4776E8" w:rsidR="00751921" w:rsidRPr="00751921" w:rsidRDefault="00751921" w:rsidP="00751921">
      <w:pPr>
        <w:numPr>
          <w:ilvl w:val="0"/>
          <w:numId w:val="3"/>
        </w:numPr>
      </w:pPr>
      <w:r w:rsidRPr="00751921">
        <w:t>Cada temperatura debe ser un número decimal.</w:t>
      </w:r>
    </w:p>
    <w:p w14:paraId="056616FC" w14:textId="72ACD2B5" w:rsidR="00751921" w:rsidRPr="00751921" w:rsidRDefault="00751921" w:rsidP="00751921">
      <w:pPr>
        <w:numPr>
          <w:ilvl w:val="0"/>
          <w:numId w:val="3"/>
        </w:numPr>
      </w:pPr>
      <w:r w:rsidRPr="00751921">
        <w:t>El programa debe guardar todas las temperaturas en un archivo llamado temperaturas.txt.</w:t>
      </w:r>
    </w:p>
    <w:p w14:paraId="388C70E7" w14:textId="3CA3A78B" w:rsidR="00751921" w:rsidRPr="00751921" w:rsidRDefault="00751921" w:rsidP="00751921">
      <w:pPr>
        <w:numPr>
          <w:ilvl w:val="0"/>
          <w:numId w:val="3"/>
        </w:numPr>
      </w:pPr>
      <w:r w:rsidRPr="00751921">
        <w:t>El archivo debe tener este formato exacto:</w:t>
      </w:r>
    </w:p>
    <w:p w14:paraId="7ED41FF6" w14:textId="77777777" w:rsidR="00751921" w:rsidRPr="00751921" w:rsidRDefault="00751921" w:rsidP="00751921">
      <w:r w:rsidRPr="00751921">
        <w:t>Lunes: X</w:t>
      </w:r>
    </w:p>
    <w:p w14:paraId="2ADB1C9A" w14:textId="77777777" w:rsidR="00751921" w:rsidRPr="00751921" w:rsidRDefault="00751921" w:rsidP="00751921">
      <w:r w:rsidRPr="00751921">
        <w:t>Martes: X</w:t>
      </w:r>
    </w:p>
    <w:p w14:paraId="32E4F9B7" w14:textId="77777777" w:rsidR="00751921" w:rsidRPr="00751921" w:rsidRDefault="00751921" w:rsidP="00751921">
      <w:r w:rsidRPr="00751921">
        <w:t>Miércoles: X</w:t>
      </w:r>
    </w:p>
    <w:p w14:paraId="3BFD277D" w14:textId="5D2BA4EF" w:rsidR="00751921" w:rsidRPr="00751921" w:rsidRDefault="00751921" w:rsidP="00751921">
      <w:r w:rsidRPr="00751921">
        <w:t>...</w:t>
      </w:r>
      <w:r w:rsidR="006A713F">
        <w:tab/>
      </w:r>
    </w:p>
    <w:p w14:paraId="4699BA84" w14:textId="08AA797B" w:rsidR="006A713F" w:rsidRDefault="00751921" w:rsidP="006A713F">
      <w:pPr>
        <w:numPr>
          <w:ilvl w:val="0"/>
          <w:numId w:val="4"/>
        </w:numPr>
      </w:pPr>
      <w:r w:rsidRPr="00751921">
        <w:t>Cuando acabe de guardar los datos, el programa debe mostrar un mensaje indicando que el archivo se ha generado correctamente.</w:t>
      </w:r>
    </w:p>
    <w:p w14:paraId="046E53A4" w14:textId="5B0113C1" w:rsidR="006A713F" w:rsidRDefault="006A713F" w:rsidP="006A713F">
      <w:r>
        <w:t>CÓDIGO:</w:t>
      </w:r>
    </w:p>
    <w:p w14:paraId="4F30A634" w14:textId="77777777" w:rsidR="006A713F" w:rsidRPr="006A713F" w:rsidRDefault="006A713F" w:rsidP="006A713F">
      <w:proofErr w:type="spellStart"/>
      <w:r w:rsidRPr="006A713F">
        <w:t>dias</w:t>
      </w:r>
      <w:proofErr w:type="spellEnd"/>
      <w:proofErr w:type="gramStart"/>
      <w:r w:rsidRPr="006A713F">
        <w:t>=[</w:t>
      </w:r>
      <w:proofErr w:type="gramEnd"/>
      <w:r w:rsidRPr="006A713F">
        <w:t>"Lunes", "Martes", "Miércoles", "Jueves", "Viernes", "Sábado", "Domingo"]</w:t>
      </w:r>
    </w:p>
    <w:p w14:paraId="1864E83E" w14:textId="77777777" w:rsidR="006A713F" w:rsidRPr="006A713F" w:rsidRDefault="006A713F" w:rsidP="006A713F">
      <w:r w:rsidRPr="006A713F">
        <w:t>temperaturas</w:t>
      </w:r>
      <w:proofErr w:type="gramStart"/>
      <w:r w:rsidRPr="006A713F">
        <w:t>={</w:t>
      </w:r>
      <w:proofErr w:type="gramEnd"/>
      <w:r w:rsidRPr="006A713F">
        <w:t>}</w:t>
      </w:r>
    </w:p>
    <w:p w14:paraId="722E53B5" w14:textId="77777777" w:rsidR="006A713F" w:rsidRPr="006A713F" w:rsidRDefault="006A713F" w:rsidP="006A713F">
      <w:r w:rsidRPr="006A713F">
        <w:t>#BUCLE TEMPERATURAS</w:t>
      </w:r>
    </w:p>
    <w:p w14:paraId="764E4801" w14:textId="77777777" w:rsidR="006A713F" w:rsidRPr="006A713F" w:rsidRDefault="006A713F" w:rsidP="006A713F">
      <w:proofErr w:type="spellStart"/>
      <w:r w:rsidRPr="006A713F">
        <w:t>for</w:t>
      </w:r>
      <w:proofErr w:type="spellEnd"/>
      <w:r w:rsidRPr="006A713F">
        <w:t xml:space="preserve"> </w:t>
      </w:r>
      <w:proofErr w:type="spellStart"/>
      <w:r w:rsidRPr="006A713F">
        <w:t>dia</w:t>
      </w:r>
      <w:proofErr w:type="spellEnd"/>
      <w:r w:rsidRPr="006A713F">
        <w:t xml:space="preserve"> in </w:t>
      </w:r>
      <w:proofErr w:type="spellStart"/>
      <w:r w:rsidRPr="006A713F">
        <w:t>dias</w:t>
      </w:r>
      <w:proofErr w:type="spellEnd"/>
      <w:r w:rsidRPr="006A713F">
        <w:t>:</w:t>
      </w:r>
    </w:p>
    <w:p w14:paraId="342D34F1" w14:textId="77777777" w:rsidR="006A713F" w:rsidRPr="006A713F" w:rsidRDefault="006A713F" w:rsidP="006A713F">
      <w:r w:rsidRPr="006A713F">
        <w:t>    temperatura=</w:t>
      </w:r>
      <w:proofErr w:type="spellStart"/>
      <w:proofErr w:type="gramStart"/>
      <w:r w:rsidRPr="006A713F">
        <w:t>float</w:t>
      </w:r>
      <w:proofErr w:type="spellEnd"/>
      <w:r w:rsidRPr="006A713F">
        <w:t>(</w:t>
      </w:r>
      <w:proofErr w:type="gramEnd"/>
      <w:r w:rsidRPr="006A713F">
        <w:t>input(</w:t>
      </w:r>
      <w:proofErr w:type="spellStart"/>
      <w:r w:rsidRPr="006A713F">
        <w:t>f"Introduce</w:t>
      </w:r>
      <w:proofErr w:type="spellEnd"/>
      <w:r w:rsidRPr="006A713F">
        <w:t xml:space="preserve"> la temperatura media del {</w:t>
      </w:r>
      <w:proofErr w:type="spellStart"/>
      <w:r w:rsidRPr="006A713F">
        <w:t>dia</w:t>
      </w:r>
      <w:proofErr w:type="spellEnd"/>
      <w:r w:rsidRPr="006A713F">
        <w:t>}: "))</w:t>
      </w:r>
    </w:p>
    <w:p w14:paraId="4554CEA7" w14:textId="77777777" w:rsidR="006A713F" w:rsidRPr="006A713F" w:rsidRDefault="006A713F" w:rsidP="006A713F">
      <w:r w:rsidRPr="006A713F">
        <w:t>    temperaturas[</w:t>
      </w:r>
      <w:proofErr w:type="spellStart"/>
      <w:r w:rsidRPr="006A713F">
        <w:t>dia</w:t>
      </w:r>
      <w:proofErr w:type="spellEnd"/>
      <w:r w:rsidRPr="006A713F">
        <w:t>]=temperatura</w:t>
      </w:r>
    </w:p>
    <w:p w14:paraId="6188B2FC" w14:textId="77777777" w:rsidR="006A713F" w:rsidRPr="006A713F" w:rsidRDefault="006A713F" w:rsidP="006A713F"/>
    <w:p w14:paraId="544750FA" w14:textId="77777777" w:rsidR="006A713F" w:rsidRPr="006A713F" w:rsidRDefault="006A713F" w:rsidP="006A713F">
      <w:r w:rsidRPr="006A713F">
        <w:t>#GUARDAR</w:t>
      </w:r>
    </w:p>
    <w:p w14:paraId="4EFA6215" w14:textId="77777777" w:rsidR="006A713F" w:rsidRPr="006A713F" w:rsidRDefault="006A713F" w:rsidP="006A713F">
      <w:proofErr w:type="spellStart"/>
      <w:r w:rsidRPr="006A713F">
        <w:t>with</w:t>
      </w:r>
      <w:proofErr w:type="spellEnd"/>
      <w:r w:rsidRPr="006A713F">
        <w:t xml:space="preserve"> </w:t>
      </w:r>
      <w:proofErr w:type="gramStart"/>
      <w:r w:rsidRPr="006A713F">
        <w:t>open(</w:t>
      </w:r>
      <w:proofErr w:type="gramEnd"/>
      <w:r w:rsidRPr="006A713F">
        <w:t>"temperaturas.txt", "w") as archivo:</w:t>
      </w:r>
    </w:p>
    <w:p w14:paraId="7691A29B" w14:textId="77777777" w:rsidR="006A713F" w:rsidRPr="006A713F" w:rsidRDefault="006A713F" w:rsidP="006A713F">
      <w:r w:rsidRPr="006A713F">
        <w:t xml:space="preserve">    </w:t>
      </w:r>
      <w:proofErr w:type="spellStart"/>
      <w:r w:rsidRPr="006A713F">
        <w:t>for</w:t>
      </w:r>
      <w:proofErr w:type="spellEnd"/>
      <w:r w:rsidRPr="006A713F">
        <w:t xml:space="preserve"> </w:t>
      </w:r>
      <w:proofErr w:type="spellStart"/>
      <w:r w:rsidRPr="006A713F">
        <w:t>dia</w:t>
      </w:r>
      <w:proofErr w:type="spellEnd"/>
      <w:r w:rsidRPr="006A713F">
        <w:t xml:space="preserve"> in </w:t>
      </w:r>
      <w:proofErr w:type="spellStart"/>
      <w:r w:rsidRPr="006A713F">
        <w:t>dias</w:t>
      </w:r>
      <w:proofErr w:type="spellEnd"/>
      <w:r w:rsidRPr="006A713F">
        <w:t>:</w:t>
      </w:r>
    </w:p>
    <w:p w14:paraId="4C18127D" w14:textId="77777777" w:rsidR="006A713F" w:rsidRPr="006A713F" w:rsidRDefault="006A713F" w:rsidP="006A713F">
      <w:r w:rsidRPr="006A713F">
        <w:t xml:space="preserve">        </w:t>
      </w:r>
      <w:proofErr w:type="spellStart"/>
      <w:proofErr w:type="gramStart"/>
      <w:r w:rsidRPr="006A713F">
        <w:t>archivo.write</w:t>
      </w:r>
      <w:proofErr w:type="spellEnd"/>
      <w:proofErr w:type="gramEnd"/>
      <w:r w:rsidRPr="006A713F">
        <w:t>(f"{</w:t>
      </w:r>
      <w:proofErr w:type="spellStart"/>
      <w:r w:rsidRPr="006A713F">
        <w:t>dia</w:t>
      </w:r>
      <w:proofErr w:type="spellEnd"/>
      <w:r w:rsidRPr="006A713F">
        <w:t>}: {temperaturas[</w:t>
      </w:r>
      <w:proofErr w:type="spellStart"/>
      <w:r w:rsidRPr="006A713F">
        <w:t>dia</w:t>
      </w:r>
      <w:proofErr w:type="spellEnd"/>
      <w:r w:rsidRPr="006A713F">
        <w:t>]}\n")</w:t>
      </w:r>
    </w:p>
    <w:p w14:paraId="528A1AC1" w14:textId="77777777" w:rsidR="006A713F" w:rsidRPr="006A713F" w:rsidRDefault="006A713F" w:rsidP="006A713F">
      <w:proofErr w:type="spellStart"/>
      <w:proofErr w:type="gramStart"/>
      <w:r w:rsidRPr="006A713F">
        <w:t>print</w:t>
      </w:r>
      <w:proofErr w:type="spellEnd"/>
      <w:r w:rsidRPr="006A713F">
        <w:t>(</w:t>
      </w:r>
      <w:proofErr w:type="gramEnd"/>
      <w:r w:rsidRPr="006A713F">
        <w:t>"Archivo 'temperaturas.txt' creado.")</w:t>
      </w:r>
    </w:p>
    <w:p w14:paraId="173133AF" w14:textId="77777777" w:rsidR="006A713F" w:rsidRPr="006A713F" w:rsidRDefault="006A713F" w:rsidP="006A713F">
      <w:r w:rsidRPr="006A713F">
        <w:t>#ENSEÑAR</w:t>
      </w:r>
    </w:p>
    <w:p w14:paraId="559884AF" w14:textId="77777777" w:rsidR="006A713F" w:rsidRPr="006A713F" w:rsidRDefault="006A713F" w:rsidP="006A713F">
      <w:proofErr w:type="spellStart"/>
      <w:r w:rsidRPr="006A713F">
        <w:lastRenderedPageBreak/>
        <w:t>with</w:t>
      </w:r>
      <w:proofErr w:type="spellEnd"/>
      <w:r w:rsidRPr="006A713F">
        <w:t xml:space="preserve"> </w:t>
      </w:r>
      <w:proofErr w:type="gramStart"/>
      <w:r w:rsidRPr="006A713F">
        <w:t>open(</w:t>
      </w:r>
      <w:proofErr w:type="gramEnd"/>
      <w:r w:rsidRPr="006A713F">
        <w:t>"temperaturas.txt", "r") as archivo:</w:t>
      </w:r>
    </w:p>
    <w:p w14:paraId="57270BAF" w14:textId="77777777" w:rsidR="006A713F" w:rsidRPr="006A713F" w:rsidRDefault="006A713F" w:rsidP="006A713F">
      <w:r w:rsidRPr="006A713F">
        <w:t xml:space="preserve">    </w:t>
      </w:r>
      <w:proofErr w:type="spellStart"/>
      <w:r w:rsidRPr="006A713F">
        <w:t>for</w:t>
      </w:r>
      <w:proofErr w:type="spellEnd"/>
      <w:r w:rsidRPr="006A713F">
        <w:t xml:space="preserve"> </w:t>
      </w:r>
      <w:proofErr w:type="spellStart"/>
      <w:r w:rsidRPr="006A713F">
        <w:t>linea</w:t>
      </w:r>
      <w:proofErr w:type="spellEnd"/>
      <w:r w:rsidRPr="006A713F">
        <w:t xml:space="preserve"> in archivo:</w:t>
      </w:r>
    </w:p>
    <w:p w14:paraId="0D4A36C6" w14:textId="535FCB72" w:rsidR="006A713F" w:rsidRDefault="006A713F" w:rsidP="006A713F">
      <w:r w:rsidRPr="006A713F">
        <w:t xml:space="preserve">        </w:t>
      </w:r>
      <w:proofErr w:type="spellStart"/>
      <w:r w:rsidRPr="006A713F">
        <w:t>print</w:t>
      </w:r>
      <w:proofErr w:type="spellEnd"/>
      <w:r w:rsidRPr="006A713F">
        <w:t>(</w:t>
      </w:r>
      <w:proofErr w:type="spellStart"/>
      <w:proofErr w:type="gramStart"/>
      <w:r w:rsidRPr="006A713F">
        <w:t>linea.strip</w:t>
      </w:r>
      <w:proofErr w:type="spellEnd"/>
      <w:proofErr w:type="gramEnd"/>
      <w:r w:rsidRPr="006A713F">
        <w:t>())</w:t>
      </w:r>
    </w:p>
    <w:p w14:paraId="5BF8812D" w14:textId="77777777" w:rsidR="006A713F" w:rsidRDefault="006A713F" w:rsidP="006A713F"/>
    <w:p w14:paraId="4AC84E4F" w14:textId="05F6698A" w:rsidR="006A713F" w:rsidRDefault="006A713F" w:rsidP="006A713F">
      <w:r w:rsidRPr="006A713F">
        <w:drawing>
          <wp:inline distT="0" distB="0" distL="0" distR="0" wp14:anchorId="593B82A3" wp14:editId="5B0F8732">
            <wp:extent cx="3829584" cy="2810267"/>
            <wp:effectExtent l="0" t="0" r="0" b="952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29584" cy="2810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E0ADBD" w14:textId="256EDF3C" w:rsidR="00751921" w:rsidRPr="00751921" w:rsidRDefault="00751921" w:rsidP="006A713F">
      <w:r w:rsidRPr="00751921">
        <w:br/>
      </w:r>
      <w:r w:rsidRPr="00751921">
        <w:br/>
      </w:r>
    </w:p>
    <w:p w14:paraId="3B7628DE" w14:textId="62037EAC" w:rsidR="00751921" w:rsidRDefault="00751921">
      <w:r>
        <w:br w:type="page"/>
      </w:r>
    </w:p>
    <w:p w14:paraId="3B1F6BB8" w14:textId="77777777" w:rsidR="00751921" w:rsidRPr="00751921" w:rsidRDefault="00751921" w:rsidP="00751921"/>
    <w:p w14:paraId="3F0A9435" w14:textId="77777777" w:rsidR="00751921" w:rsidRPr="00751921" w:rsidRDefault="00751921" w:rsidP="00F622A9">
      <w:pPr>
        <w:pStyle w:val="Ttulo1"/>
      </w:pPr>
      <w:bookmarkStart w:id="2" w:name="_Toc215481161"/>
      <w:r w:rsidRPr="00751921">
        <w:t xml:space="preserve">Ejercicio 3 (serialización con </w:t>
      </w:r>
      <w:proofErr w:type="spellStart"/>
      <w:r w:rsidRPr="00751921">
        <w:t>pickle</w:t>
      </w:r>
      <w:proofErr w:type="spellEnd"/>
      <w:r w:rsidRPr="00751921">
        <w:t>)</w:t>
      </w:r>
      <w:bookmarkEnd w:id="2"/>
    </w:p>
    <w:p w14:paraId="13E47AA4" w14:textId="77777777" w:rsidR="00751921" w:rsidRPr="00751921" w:rsidRDefault="00751921" w:rsidP="00751921">
      <w:pPr>
        <w:rPr>
          <w:b/>
          <w:bCs/>
        </w:rPr>
      </w:pPr>
      <w:r w:rsidRPr="00751921">
        <w:rPr>
          <w:b/>
          <w:bCs/>
        </w:rPr>
        <w:t>Guardar y cargar un diccionario de alumnos</w:t>
      </w:r>
    </w:p>
    <w:p w14:paraId="3F41A0B2" w14:textId="77777777" w:rsidR="00751921" w:rsidRPr="00751921" w:rsidRDefault="00751921" w:rsidP="00751921">
      <w:r w:rsidRPr="00751921">
        <w:t xml:space="preserve">Escribe un programa que gestione un pequeño diccionario de alumnos utilizando la librería </w:t>
      </w:r>
      <w:proofErr w:type="spellStart"/>
      <w:r w:rsidRPr="00751921">
        <w:t>pickle</w:t>
      </w:r>
      <w:proofErr w:type="spellEnd"/>
      <w:r w:rsidRPr="00751921">
        <w:t>.</w:t>
      </w:r>
    </w:p>
    <w:p w14:paraId="53BEB291" w14:textId="6AC1F32B" w:rsidR="00751921" w:rsidRPr="00751921" w:rsidRDefault="00751921" w:rsidP="00751921">
      <w:pPr>
        <w:numPr>
          <w:ilvl w:val="0"/>
          <w:numId w:val="5"/>
        </w:numPr>
      </w:pPr>
      <w:r w:rsidRPr="00751921">
        <w:t>El programa debe pedir al usuario que introduzca pares “nombre – nota”.</w:t>
      </w:r>
    </w:p>
    <w:p w14:paraId="55D53FB6" w14:textId="203ED008" w:rsidR="00751921" w:rsidRPr="00751921" w:rsidRDefault="00751921" w:rsidP="00751921">
      <w:pPr>
        <w:numPr>
          <w:ilvl w:val="0"/>
          <w:numId w:val="5"/>
        </w:numPr>
      </w:pPr>
      <w:r w:rsidRPr="00751921">
        <w:t>Estos datos deben guardarse en un diccionario con la estructura:</w:t>
      </w:r>
    </w:p>
    <w:p w14:paraId="464CB4C4" w14:textId="5FFC8178" w:rsidR="00751921" w:rsidRPr="00751921" w:rsidRDefault="00751921" w:rsidP="00751921">
      <w:r w:rsidRPr="00751921">
        <w:t>{"Ana": 8.5, "Luis": 6.0, ...}</w:t>
      </w:r>
    </w:p>
    <w:p w14:paraId="07BF9780" w14:textId="151BC812" w:rsidR="00751921" w:rsidRPr="00751921" w:rsidRDefault="00751921" w:rsidP="00751921">
      <w:pPr>
        <w:numPr>
          <w:ilvl w:val="0"/>
          <w:numId w:val="6"/>
        </w:numPr>
      </w:pPr>
      <w:r w:rsidRPr="00751921">
        <w:t xml:space="preserve">Cuando el usuario escriba FIN, el programa debe guardar el diccionario completo en un archivo llamado </w:t>
      </w:r>
      <w:proofErr w:type="spellStart"/>
      <w:r w:rsidRPr="00751921">
        <w:t>alumnos.pkl</w:t>
      </w:r>
      <w:proofErr w:type="spellEnd"/>
      <w:r w:rsidRPr="00751921">
        <w:t xml:space="preserve"> utilizando </w:t>
      </w:r>
      <w:proofErr w:type="spellStart"/>
      <w:r w:rsidRPr="00751921">
        <w:t>pickle</w:t>
      </w:r>
      <w:proofErr w:type="spellEnd"/>
      <w:r w:rsidRPr="00751921">
        <w:t>.</w:t>
      </w:r>
    </w:p>
    <w:p w14:paraId="5C23CA3D" w14:textId="0760F432" w:rsidR="00751921" w:rsidRPr="00751921" w:rsidRDefault="00751921" w:rsidP="00751921">
      <w:pPr>
        <w:numPr>
          <w:ilvl w:val="0"/>
          <w:numId w:val="7"/>
        </w:numPr>
      </w:pPr>
      <w:r w:rsidRPr="00751921">
        <w:t xml:space="preserve">En una segunda parte del programa, o en una segunda ejecución, el programa debe abrir el archivo </w:t>
      </w:r>
      <w:proofErr w:type="spellStart"/>
      <w:r w:rsidRPr="00751921">
        <w:t>alumnos.pkl</w:t>
      </w:r>
      <w:proofErr w:type="spellEnd"/>
      <w:r w:rsidRPr="00751921">
        <w:t xml:space="preserve"> y mostrar por pantalla:</w:t>
      </w:r>
    </w:p>
    <w:p w14:paraId="64125D99" w14:textId="5D6EF5F4" w:rsidR="00751921" w:rsidRPr="00751921" w:rsidRDefault="00751921" w:rsidP="00751921">
      <w:pPr>
        <w:numPr>
          <w:ilvl w:val="0"/>
          <w:numId w:val="8"/>
        </w:numPr>
      </w:pPr>
      <w:r w:rsidRPr="00751921">
        <w:t>La lista completa de alumnos</w:t>
      </w:r>
    </w:p>
    <w:p w14:paraId="30961543" w14:textId="77777777" w:rsidR="00020D43" w:rsidRDefault="00751921" w:rsidP="00751921">
      <w:pPr>
        <w:numPr>
          <w:ilvl w:val="0"/>
          <w:numId w:val="8"/>
        </w:numPr>
      </w:pPr>
      <w:r w:rsidRPr="00751921">
        <w:t>La media de las notas</w:t>
      </w:r>
    </w:p>
    <w:p w14:paraId="1DD9B55C" w14:textId="745E3154" w:rsidR="00020D43" w:rsidRDefault="00020D43" w:rsidP="00020D43">
      <w:r>
        <w:t>CÓDIGO:</w:t>
      </w:r>
    </w:p>
    <w:p w14:paraId="17D424E3" w14:textId="77777777" w:rsidR="00020D43" w:rsidRPr="00020D43" w:rsidRDefault="00020D43" w:rsidP="00020D43">
      <w:proofErr w:type="spellStart"/>
      <w:r w:rsidRPr="00020D43">
        <w:t>import</w:t>
      </w:r>
      <w:proofErr w:type="spellEnd"/>
      <w:r w:rsidRPr="00020D43">
        <w:t xml:space="preserve"> </w:t>
      </w:r>
      <w:proofErr w:type="spellStart"/>
      <w:r w:rsidRPr="00020D43">
        <w:t>pickle</w:t>
      </w:r>
      <w:proofErr w:type="spellEnd"/>
    </w:p>
    <w:p w14:paraId="4097D0E3" w14:textId="77777777" w:rsidR="00020D43" w:rsidRPr="00020D43" w:rsidRDefault="00020D43" w:rsidP="00020D43"/>
    <w:p w14:paraId="1B3565B1" w14:textId="77777777" w:rsidR="00020D43" w:rsidRPr="00020D43" w:rsidRDefault="00020D43" w:rsidP="00020D43">
      <w:r w:rsidRPr="00020D43">
        <w:t>alumnos</w:t>
      </w:r>
      <w:proofErr w:type="gramStart"/>
      <w:r w:rsidRPr="00020D43">
        <w:t>={</w:t>
      </w:r>
      <w:proofErr w:type="gramEnd"/>
      <w:r w:rsidRPr="00020D43">
        <w:t>}</w:t>
      </w:r>
    </w:p>
    <w:p w14:paraId="6A8AE6E1" w14:textId="77777777" w:rsidR="00020D43" w:rsidRPr="00020D43" w:rsidRDefault="00020D43" w:rsidP="00020D43">
      <w:r w:rsidRPr="00020D43">
        <w:t>nombre=""</w:t>
      </w:r>
    </w:p>
    <w:p w14:paraId="6DC82CB0" w14:textId="77777777" w:rsidR="00020D43" w:rsidRPr="00020D43" w:rsidRDefault="00020D43" w:rsidP="00020D43">
      <w:r w:rsidRPr="00020D43">
        <w:t>#BUCLE NOMBRES/NOTA</w:t>
      </w:r>
    </w:p>
    <w:p w14:paraId="33674BCE" w14:textId="77777777" w:rsidR="00020D43" w:rsidRPr="00020D43" w:rsidRDefault="00020D43" w:rsidP="00020D43">
      <w:proofErr w:type="spellStart"/>
      <w:proofErr w:type="gramStart"/>
      <w:r w:rsidRPr="00020D43">
        <w:t>print</w:t>
      </w:r>
      <w:proofErr w:type="spellEnd"/>
      <w:r w:rsidRPr="00020D43">
        <w:t>(</w:t>
      </w:r>
      <w:proofErr w:type="gramEnd"/>
      <w:r w:rsidRPr="00020D43">
        <w:t>"Escribe alumnos y sus notas o 'fin' para salir.")</w:t>
      </w:r>
    </w:p>
    <w:p w14:paraId="1CD3FF05" w14:textId="77777777" w:rsidR="00020D43" w:rsidRPr="00020D43" w:rsidRDefault="00020D43" w:rsidP="00020D43">
      <w:proofErr w:type="spellStart"/>
      <w:r w:rsidRPr="00020D43">
        <w:t>while</w:t>
      </w:r>
      <w:proofErr w:type="spellEnd"/>
      <w:r w:rsidRPr="00020D43">
        <w:t xml:space="preserve"> </w:t>
      </w:r>
      <w:proofErr w:type="gramStart"/>
      <w:r w:rsidRPr="00020D43">
        <w:t>nombre !</w:t>
      </w:r>
      <w:proofErr w:type="gramEnd"/>
      <w:r w:rsidRPr="00020D43">
        <w:t>= "fin":</w:t>
      </w:r>
    </w:p>
    <w:p w14:paraId="0BEB2CD9" w14:textId="77777777" w:rsidR="00020D43" w:rsidRPr="00020D43" w:rsidRDefault="00020D43" w:rsidP="00020D43">
      <w:r w:rsidRPr="00020D43">
        <w:t>    nombre=</w:t>
      </w:r>
      <w:proofErr w:type="gramStart"/>
      <w:r w:rsidRPr="00020D43">
        <w:t>input(</w:t>
      </w:r>
      <w:proofErr w:type="gramEnd"/>
      <w:r w:rsidRPr="00020D43">
        <w:t>"Nombre del alumno: ")</w:t>
      </w:r>
    </w:p>
    <w:p w14:paraId="582445FD" w14:textId="77777777" w:rsidR="00020D43" w:rsidRPr="00020D43" w:rsidRDefault="00020D43" w:rsidP="00020D43">
      <w:r w:rsidRPr="00020D43">
        <w:t xml:space="preserve">    </w:t>
      </w:r>
      <w:proofErr w:type="spellStart"/>
      <w:r w:rsidRPr="00020D43">
        <w:t>if</w:t>
      </w:r>
      <w:proofErr w:type="spellEnd"/>
      <w:r w:rsidRPr="00020D43">
        <w:t xml:space="preserve"> </w:t>
      </w:r>
      <w:proofErr w:type="gramStart"/>
      <w:r w:rsidRPr="00020D43">
        <w:t>nombre !</w:t>
      </w:r>
      <w:proofErr w:type="gramEnd"/>
      <w:r w:rsidRPr="00020D43">
        <w:t>= "fin":</w:t>
      </w:r>
    </w:p>
    <w:p w14:paraId="029DEDDB" w14:textId="77777777" w:rsidR="00020D43" w:rsidRPr="00020D43" w:rsidRDefault="00020D43" w:rsidP="00020D43">
      <w:r w:rsidRPr="00020D43">
        <w:t>        nota=</w:t>
      </w:r>
      <w:proofErr w:type="spellStart"/>
      <w:proofErr w:type="gramStart"/>
      <w:r w:rsidRPr="00020D43">
        <w:t>float</w:t>
      </w:r>
      <w:proofErr w:type="spellEnd"/>
      <w:r w:rsidRPr="00020D43">
        <w:t>(</w:t>
      </w:r>
      <w:proofErr w:type="gramEnd"/>
      <w:r w:rsidRPr="00020D43">
        <w:t>input("Nota del alumno: "))</w:t>
      </w:r>
    </w:p>
    <w:p w14:paraId="7FBA9018" w14:textId="77777777" w:rsidR="00020D43" w:rsidRPr="00020D43" w:rsidRDefault="00020D43" w:rsidP="00020D43">
      <w:r w:rsidRPr="00020D43">
        <w:t>        alumnos[nombre]=nota</w:t>
      </w:r>
    </w:p>
    <w:p w14:paraId="3336E900" w14:textId="77777777" w:rsidR="00020D43" w:rsidRPr="00020D43" w:rsidRDefault="00020D43" w:rsidP="00020D43">
      <w:r w:rsidRPr="00020D43">
        <w:t>#GUARDAR</w:t>
      </w:r>
    </w:p>
    <w:p w14:paraId="5C956E5A" w14:textId="77777777" w:rsidR="00020D43" w:rsidRPr="00020D43" w:rsidRDefault="00020D43" w:rsidP="00020D43">
      <w:proofErr w:type="spellStart"/>
      <w:r w:rsidRPr="00020D43">
        <w:t>with</w:t>
      </w:r>
      <w:proofErr w:type="spellEnd"/>
      <w:r w:rsidRPr="00020D43">
        <w:t xml:space="preserve"> </w:t>
      </w:r>
      <w:proofErr w:type="gramStart"/>
      <w:r w:rsidRPr="00020D43">
        <w:t>open(</w:t>
      </w:r>
      <w:proofErr w:type="gramEnd"/>
      <w:r w:rsidRPr="00020D43">
        <w:t>"</w:t>
      </w:r>
      <w:proofErr w:type="spellStart"/>
      <w:r w:rsidRPr="00020D43">
        <w:t>alumnos.pkl</w:t>
      </w:r>
      <w:proofErr w:type="spellEnd"/>
      <w:r w:rsidRPr="00020D43">
        <w:t>", "</w:t>
      </w:r>
      <w:proofErr w:type="spellStart"/>
      <w:r w:rsidRPr="00020D43">
        <w:t>wb</w:t>
      </w:r>
      <w:proofErr w:type="spellEnd"/>
      <w:r w:rsidRPr="00020D43">
        <w:t>") as archivo:</w:t>
      </w:r>
    </w:p>
    <w:p w14:paraId="6BB76C3A" w14:textId="77777777" w:rsidR="00020D43" w:rsidRPr="00020D43" w:rsidRDefault="00020D43" w:rsidP="00020D43">
      <w:r w:rsidRPr="00020D43">
        <w:lastRenderedPageBreak/>
        <w:t xml:space="preserve">    </w:t>
      </w:r>
      <w:proofErr w:type="spellStart"/>
      <w:proofErr w:type="gramStart"/>
      <w:r w:rsidRPr="00020D43">
        <w:t>pickle.dump</w:t>
      </w:r>
      <w:proofErr w:type="spellEnd"/>
      <w:proofErr w:type="gramEnd"/>
      <w:r w:rsidRPr="00020D43">
        <w:t>(alumnos, archivo)</w:t>
      </w:r>
    </w:p>
    <w:p w14:paraId="76BFDEBC" w14:textId="77777777" w:rsidR="00020D43" w:rsidRPr="00020D43" w:rsidRDefault="00020D43" w:rsidP="00020D43">
      <w:proofErr w:type="spellStart"/>
      <w:proofErr w:type="gramStart"/>
      <w:r w:rsidRPr="00020D43">
        <w:t>print</w:t>
      </w:r>
      <w:proofErr w:type="spellEnd"/>
      <w:r w:rsidRPr="00020D43">
        <w:t>(</w:t>
      </w:r>
      <w:proofErr w:type="gramEnd"/>
      <w:r w:rsidRPr="00020D43">
        <w:t>"Diccionario guardado en '</w:t>
      </w:r>
      <w:proofErr w:type="spellStart"/>
      <w:r w:rsidRPr="00020D43">
        <w:t>alumnos.pkl</w:t>
      </w:r>
      <w:proofErr w:type="spellEnd"/>
      <w:r w:rsidRPr="00020D43">
        <w:t>'.")</w:t>
      </w:r>
    </w:p>
    <w:p w14:paraId="39D0C144" w14:textId="77777777" w:rsidR="00020D43" w:rsidRPr="00020D43" w:rsidRDefault="00020D43" w:rsidP="00020D43"/>
    <w:p w14:paraId="189327FF" w14:textId="77777777" w:rsidR="00020D43" w:rsidRPr="00020D43" w:rsidRDefault="00020D43" w:rsidP="00020D43">
      <w:r w:rsidRPr="00020D43">
        <w:t>#MOVIDAS CON PICKLE</w:t>
      </w:r>
    </w:p>
    <w:p w14:paraId="60721064" w14:textId="77777777" w:rsidR="00020D43" w:rsidRPr="00020D43" w:rsidRDefault="00020D43" w:rsidP="00020D43">
      <w:r w:rsidRPr="00020D43">
        <w:t>#CARGAR DICCIONARIO</w:t>
      </w:r>
    </w:p>
    <w:p w14:paraId="12EBB35C" w14:textId="77777777" w:rsidR="00020D43" w:rsidRPr="00020D43" w:rsidRDefault="00020D43" w:rsidP="00020D43">
      <w:proofErr w:type="spellStart"/>
      <w:r w:rsidRPr="00020D43">
        <w:t>with</w:t>
      </w:r>
      <w:proofErr w:type="spellEnd"/>
      <w:r w:rsidRPr="00020D43">
        <w:t xml:space="preserve"> </w:t>
      </w:r>
      <w:proofErr w:type="gramStart"/>
      <w:r w:rsidRPr="00020D43">
        <w:t>open(</w:t>
      </w:r>
      <w:proofErr w:type="gramEnd"/>
      <w:r w:rsidRPr="00020D43">
        <w:t>"</w:t>
      </w:r>
      <w:proofErr w:type="spellStart"/>
      <w:r w:rsidRPr="00020D43">
        <w:t>alumnos.pkl</w:t>
      </w:r>
      <w:proofErr w:type="spellEnd"/>
      <w:r w:rsidRPr="00020D43">
        <w:t>", "</w:t>
      </w:r>
      <w:proofErr w:type="spellStart"/>
      <w:r w:rsidRPr="00020D43">
        <w:t>rb</w:t>
      </w:r>
      <w:proofErr w:type="spellEnd"/>
      <w:r w:rsidRPr="00020D43">
        <w:t>") as archivo:</w:t>
      </w:r>
    </w:p>
    <w:p w14:paraId="774C7A87" w14:textId="77777777" w:rsidR="00020D43" w:rsidRPr="00020D43" w:rsidRDefault="00020D43" w:rsidP="00020D43">
      <w:r w:rsidRPr="00020D43">
        <w:t>    alumnos=</w:t>
      </w:r>
      <w:proofErr w:type="spellStart"/>
      <w:proofErr w:type="gramStart"/>
      <w:r w:rsidRPr="00020D43">
        <w:t>pickle.load</w:t>
      </w:r>
      <w:proofErr w:type="spellEnd"/>
      <w:proofErr w:type="gramEnd"/>
      <w:r w:rsidRPr="00020D43">
        <w:t>(archivo)</w:t>
      </w:r>
    </w:p>
    <w:p w14:paraId="4C059064" w14:textId="77777777" w:rsidR="00020D43" w:rsidRPr="00020D43" w:rsidRDefault="00020D43" w:rsidP="00020D43">
      <w:r w:rsidRPr="00020D43">
        <w:t>#SHOW LISTA ALUMOS</w:t>
      </w:r>
    </w:p>
    <w:p w14:paraId="0C813635" w14:textId="77777777" w:rsidR="00020D43" w:rsidRPr="00020D43" w:rsidRDefault="00020D43" w:rsidP="00020D43">
      <w:proofErr w:type="spellStart"/>
      <w:proofErr w:type="gramStart"/>
      <w:r w:rsidRPr="00020D43">
        <w:t>print</w:t>
      </w:r>
      <w:proofErr w:type="spellEnd"/>
      <w:r w:rsidRPr="00020D43">
        <w:t>(</w:t>
      </w:r>
      <w:proofErr w:type="gramEnd"/>
      <w:r w:rsidRPr="00020D43">
        <w:t>"Lista de alumnos y sus notas:")</w:t>
      </w:r>
    </w:p>
    <w:p w14:paraId="5409359E" w14:textId="77777777" w:rsidR="00020D43" w:rsidRPr="00020D43" w:rsidRDefault="00020D43" w:rsidP="00020D43">
      <w:proofErr w:type="spellStart"/>
      <w:r w:rsidRPr="00020D43">
        <w:t>for</w:t>
      </w:r>
      <w:proofErr w:type="spellEnd"/>
      <w:r w:rsidRPr="00020D43">
        <w:t xml:space="preserve"> nombre, nota in </w:t>
      </w:r>
      <w:proofErr w:type="spellStart"/>
      <w:proofErr w:type="gramStart"/>
      <w:r w:rsidRPr="00020D43">
        <w:t>alumnos.items</w:t>
      </w:r>
      <w:proofErr w:type="spellEnd"/>
      <w:proofErr w:type="gramEnd"/>
      <w:r w:rsidRPr="00020D43">
        <w:t>():</w:t>
      </w:r>
    </w:p>
    <w:p w14:paraId="005AC83E" w14:textId="77777777" w:rsidR="00020D43" w:rsidRPr="00020D43" w:rsidRDefault="00020D43" w:rsidP="00020D43">
      <w:r w:rsidRPr="00020D43">
        <w:t xml:space="preserve">    </w:t>
      </w:r>
      <w:proofErr w:type="spellStart"/>
      <w:r w:rsidRPr="00020D43">
        <w:t>print</w:t>
      </w:r>
      <w:proofErr w:type="spellEnd"/>
      <w:r w:rsidRPr="00020D43">
        <w:t>(f"{nombre} tiene: {nota}")</w:t>
      </w:r>
    </w:p>
    <w:p w14:paraId="35C09DD5" w14:textId="77777777" w:rsidR="00020D43" w:rsidRPr="00020D43" w:rsidRDefault="00020D43" w:rsidP="00020D43">
      <w:r w:rsidRPr="00020D43">
        <w:t>#NOTA MEDIA</w:t>
      </w:r>
    </w:p>
    <w:p w14:paraId="3973CDC5" w14:textId="77777777" w:rsidR="00020D43" w:rsidRPr="00020D43" w:rsidRDefault="00020D43" w:rsidP="00020D43">
      <w:r w:rsidRPr="00020D43">
        <w:t>media=sum(</w:t>
      </w:r>
      <w:proofErr w:type="spellStart"/>
      <w:proofErr w:type="gramStart"/>
      <w:r w:rsidRPr="00020D43">
        <w:t>alumnos.values</w:t>
      </w:r>
      <w:proofErr w:type="spellEnd"/>
      <w:proofErr w:type="gramEnd"/>
      <w:r w:rsidRPr="00020D43">
        <w:t>())/</w:t>
      </w:r>
      <w:proofErr w:type="spellStart"/>
      <w:r w:rsidRPr="00020D43">
        <w:t>len</w:t>
      </w:r>
      <w:proofErr w:type="spellEnd"/>
      <w:r w:rsidRPr="00020D43">
        <w:t>(alumnos)</w:t>
      </w:r>
    </w:p>
    <w:p w14:paraId="2AA9DB2E" w14:textId="77777777" w:rsidR="00020D43" w:rsidRPr="00020D43" w:rsidRDefault="00020D43" w:rsidP="00020D43">
      <w:proofErr w:type="spellStart"/>
      <w:proofErr w:type="gramStart"/>
      <w:r w:rsidRPr="00020D43">
        <w:t>print</w:t>
      </w:r>
      <w:proofErr w:type="spellEnd"/>
      <w:r w:rsidRPr="00020D43">
        <w:t>(</w:t>
      </w:r>
      <w:proofErr w:type="spellStart"/>
      <w:proofErr w:type="gramEnd"/>
      <w:r w:rsidRPr="00020D43">
        <w:t>f"Nota</w:t>
      </w:r>
      <w:proofErr w:type="spellEnd"/>
      <w:r w:rsidRPr="00020D43">
        <w:t xml:space="preserve"> media:{media:.2f}")</w:t>
      </w:r>
    </w:p>
    <w:p w14:paraId="34163B68" w14:textId="77777777" w:rsidR="00020D43" w:rsidRDefault="00020D43" w:rsidP="00020D43"/>
    <w:p w14:paraId="2F9DB5D0" w14:textId="36CC797D" w:rsidR="00751921" w:rsidRDefault="00020D43" w:rsidP="00020D43">
      <w:r w:rsidRPr="00020D43">
        <w:drawing>
          <wp:inline distT="0" distB="0" distL="0" distR="0" wp14:anchorId="5D5D9291" wp14:editId="69CC9C90">
            <wp:extent cx="3229426" cy="2038635"/>
            <wp:effectExtent l="0" t="0" r="9525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29426" cy="203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51921" w:rsidRPr="00751921">
        <w:br/>
      </w:r>
      <w:r w:rsidR="00751921" w:rsidRPr="00751921">
        <w:br/>
      </w:r>
    </w:p>
    <w:p w14:paraId="6669015A" w14:textId="4DCBB8B9" w:rsidR="00751921" w:rsidRPr="00751921" w:rsidRDefault="00751921" w:rsidP="00751921">
      <w:r>
        <w:br w:type="page"/>
      </w:r>
    </w:p>
    <w:p w14:paraId="5054B05F" w14:textId="77777777" w:rsidR="00751921" w:rsidRPr="00751921" w:rsidRDefault="00751921" w:rsidP="00F622A9">
      <w:pPr>
        <w:pStyle w:val="Ttulo1"/>
      </w:pPr>
      <w:bookmarkStart w:id="3" w:name="_Toc215481162"/>
      <w:r w:rsidRPr="00751921">
        <w:lastRenderedPageBreak/>
        <w:t xml:space="preserve">Ejercicio 4 (serialización con </w:t>
      </w:r>
      <w:proofErr w:type="spellStart"/>
      <w:r w:rsidRPr="00751921">
        <w:t>pickle</w:t>
      </w:r>
      <w:proofErr w:type="spellEnd"/>
      <w:r w:rsidRPr="00751921">
        <w:t>)</w:t>
      </w:r>
      <w:bookmarkEnd w:id="3"/>
    </w:p>
    <w:p w14:paraId="5BFF151C" w14:textId="77777777" w:rsidR="00751921" w:rsidRPr="00751921" w:rsidRDefault="00751921" w:rsidP="00751921">
      <w:pPr>
        <w:rPr>
          <w:b/>
          <w:bCs/>
        </w:rPr>
      </w:pPr>
      <w:r w:rsidRPr="00751921">
        <w:rPr>
          <w:b/>
          <w:bCs/>
        </w:rPr>
        <w:t>Sistema simple de inventario</w:t>
      </w:r>
    </w:p>
    <w:p w14:paraId="63D9C2E3" w14:textId="77777777" w:rsidR="00751921" w:rsidRPr="00751921" w:rsidRDefault="00751921" w:rsidP="00751921">
      <w:r w:rsidRPr="00751921">
        <w:t>Desarrolla un pequeño sistema de inventario utilizando clases y serialización.</w:t>
      </w:r>
    </w:p>
    <w:p w14:paraId="34167800" w14:textId="42949B17" w:rsidR="00751921" w:rsidRPr="00751921" w:rsidRDefault="00751921" w:rsidP="00751921">
      <w:pPr>
        <w:numPr>
          <w:ilvl w:val="0"/>
          <w:numId w:val="9"/>
        </w:numPr>
      </w:pPr>
      <w:r w:rsidRPr="00751921">
        <w:t>Define una clase llamada Producto con los atributos:</w:t>
      </w:r>
    </w:p>
    <w:p w14:paraId="5D06634D" w14:textId="7F8F65DF" w:rsidR="00751921" w:rsidRPr="00751921" w:rsidRDefault="00751921" w:rsidP="00751921">
      <w:pPr>
        <w:numPr>
          <w:ilvl w:val="1"/>
          <w:numId w:val="9"/>
        </w:numPr>
      </w:pPr>
      <w:r w:rsidRPr="00751921">
        <w:t>nombre</w:t>
      </w:r>
    </w:p>
    <w:p w14:paraId="591C6FDE" w14:textId="4073CADC" w:rsidR="00751921" w:rsidRPr="00751921" w:rsidRDefault="00751921" w:rsidP="00751921">
      <w:pPr>
        <w:numPr>
          <w:ilvl w:val="1"/>
          <w:numId w:val="9"/>
        </w:numPr>
      </w:pPr>
      <w:r w:rsidRPr="00751921">
        <w:t>precio</w:t>
      </w:r>
    </w:p>
    <w:p w14:paraId="32FC6AE5" w14:textId="167B9F05" w:rsidR="00751921" w:rsidRPr="00751921" w:rsidRDefault="00751921" w:rsidP="00751921">
      <w:pPr>
        <w:numPr>
          <w:ilvl w:val="1"/>
          <w:numId w:val="9"/>
        </w:numPr>
      </w:pPr>
      <w:r w:rsidRPr="00751921">
        <w:t>cantidad</w:t>
      </w:r>
    </w:p>
    <w:p w14:paraId="189DA577" w14:textId="7E1A6367" w:rsidR="00751921" w:rsidRPr="00751921" w:rsidRDefault="00751921" w:rsidP="00751921">
      <w:pPr>
        <w:numPr>
          <w:ilvl w:val="0"/>
          <w:numId w:val="9"/>
        </w:numPr>
      </w:pPr>
      <w:r w:rsidRPr="00751921">
        <w:t>El programa debe permitir:</w:t>
      </w:r>
      <w:r w:rsidRPr="00751921">
        <w:br/>
        <w:t xml:space="preserve"> a) Crear un nuevo producto.</w:t>
      </w:r>
      <w:r w:rsidRPr="00751921">
        <w:br/>
        <w:t xml:space="preserve"> b) Añadirlo a una lista de inventario.</w:t>
      </w:r>
      <w:r w:rsidRPr="00751921">
        <w:br/>
        <w:t xml:space="preserve"> c) Guardar la lista completa en un archivo </w:t>
      </w:r>
      <w:proofErr w:type="spellStart"/>
      <w:r w:rsidRPr="00751921">
        <w:t>inventario.pkl</w:t>
      </w:r>
      <w:proofErr w:type="spellEnd"/>
      <w:r w:rsidRPr="00751921">
        <w:t xml:space="preserve"> utilizando </w:t>
      </w:r>
      <w:proofErr w:type="spellStart"/>
      <w:r w:rsidRPr="00751921">
        <w:t>pickle</w:t>
      </w:r>
      <w:proofErr w:type="spellEnd"/>
      <w:r w:rsidRPr="00751921">
        <w:t>.</w:t>
      </w:r>
    </w:p>
    <w:p w14:paraId="72E18AA3" w14:textId="04EA744F" w:rsidR="00751921" w:rsidRPr="00751921" w:rsidRDefault="00751921" w:rsidP="00751921">
      <w:pPr>
        <w:numPr>
          <w:ilvl w:val="0"/>
          <w:numId w:val="9"/>
        </w:numPr>
      </w:pPr>
      <w:r w:rsidRPr="00751921">
        <w:t>En una segunda parte del programa, o en otra ejecución, deberás:</w:t>
      </w:r>
      <w:r w:rsidRPr="00751921">
        <w:br/>
        <w:t xml:space="preserve"> a) Cargar el archivo </w:t>
      </w:r>
      <w:proofErr w:type="spellStart"/>
      <w:r w:rsidRPr="00751921">
        <w:t>inventario.pkl</w:t>
      </w:r>
      <w:proofErr w:type="spellEnd"/>
      <w:r w:rsidRPr="00751921">
        <w:t>.</w:t>
      </w:r>
      <w:r w:rsidRPr="00751921">
        <w:br/>
        <w:t xml:space="preserve"> b) Mostrar todos los productos con su formato:</w:t>
      </w:r>
      <w:r w:rsidRPr="00751921">
        <w:br/>
        <w:t xml:space="preserve"> “Producto: nombre – Precio: X – Cantidad: X”</w:t>
      </w:r>
    </w:p>
    <w:p w14:paraId="41390DAA" w14:textId="51908933" w:rsidR="00BC003E" w:rsidRDefault="00751921" w:rsidP="00751921">
      <w:r w:rsidRPr="00751921">
        <w:t>Si el archivo no existe, el programa debe informar al usuario y permitir crear un inventario nuevo.</w:t>
      </w:r>
      <w:r w:rsidRPr="00751921">
        <w:br/>
      </w:r>
    </w:p>
    <w:p w14:paraId="6AD6DFB0" w14:textId="4E1D31A3" w:rsidR="00F622A9" w:rsidRDefault="00F622A9" w:rsidP="00751921">
      <w:r>
        <w:t>CÓDIGO:</w:t>
      </w:r>
    </w:p>
    <w:p w14:paraId="353D1CD1" w14:textId="77777777" w:rsidR="00F622A9" w:rsidRPr="00F622A9" w:rsidRDefault="00F622A9" w:rsidP="00F622A9">
      <w:r w:rsidRPr="00F622A9">
        <w:t># EJERCICIO 4</w:t>
      </w:r>
    </w:p>
    <w:p w14:paraId="04874F60" w14:textId="77777777" w:rsidR="00F622A9" w:rsidRPr="00F622A9" w:rsidRDefault="00F622A9" w:rsidP="00F622A9">
      <w:r w:rsidRPr="00F622A9">
        <w:t xml:space="preserve"># Importar </w:t>
      </w:r>
      <w:proofErr w:type="spellStart"/>
      <w:r w:rsidRPr="00F622A9">
        <w:t>pickle</w:t>
      </w:r>
      <w:proofErr w:type="spellEnd"/>
      <w:r w:rsidRPr="00F622A9">
        <w:t xml:space="preserve"> y os</w:t>
      </w:r>
    </w:p>
    <w:p w14:paraId="55FCDA5C" w14:textId="77777777" w:rsidR="00F622A9" w:rsidRPr="00F622A9" w:rsidRDefault="00F622A9" w:rsidP="00F622A9">
      <w:proofErr w:type="spellStart"/>
      <w:r w:rsidRPr="00F622A9">
        <w:t>import</w:t>
      </w:r>
      <w:proofErr w:type="spellEnd"/>
      <w:r w:rsidRPr="00F622A9">
        <w:t xml:space="preserve"> </w:t>
      </w:r>
      <w:proofErr w:type="spellStart"/>
      <w:r w:rsidRPr="00F622A9">
        <w:t>pickle</w:t>
      </w:r>
      <w:proofErr w:type="spellEnd"/>
    </w:p>
    <w:p w14:paraId="6051D602" w14:textId="77777777" w:rsidR="00F622A9" w:rsidRPr="00F622A9" w:rsidRDefault="00F622A9" w:rsidP="00F622A9">
      <w:proofErr w:type="spellStart"/>
      <w:r w:rsidRPr="00F622A9">
        <w:t>import</w:t>
      </w:r>
      <w:proofErr w:type="spellEnd"/>
      <w:r w:rsidRPr="00F622A9">
        <w:t xml:space="preserve"> os</w:t>
      </w:r>
    </w:p>
    <w:p w14:paraId="3E8BFBB8" w14:textId="77777777" w:rsidR="00F622A9" w:rsidRPr="00F622A9" w:rsidRDefault="00F622A9" w:rsidP="00F622A9">
      <w:r w:rsidRPr="00F622A9">
        <w:t># Clase Producto</w:t>
      </w:r>
    </w:p>
    <w:p w14:paraId="1B449863" w14:textId="77777777" w:rsidR="00F622A9" w:rsidRPr="00F622A9" w:rsidRDefault="00F622A9" w:rsidP="00F622A9">
      <w:proofErr w:type="spellStart"/>
      <w:r w:rsidRPr="00F622A9">
        <w:t>class</w:t>
      </w:r>
      <w:proofErr w:type="spellEnd"/>
      <w:r w:rsidRPr="00F622A9">
        <w:t xml:space="preserve"> Producto:</w:t>
      </w:r>
    </w:p>
    <w:p w14:paraId="3196DFF0" w14:textId="77777777" w:rsidR="00F622A9" w:rsidRPr="00F622A9" w:rsidRDefault="00F622A9" w:rsidP="00F622A9">
      <w:r w:rsidRPr="00F622A9">
        <w:t xml:space="preserve">    </w:t>
      </w:r>
      <w:proofErr w:type="spellStart"/>
      <w:r w:rsidRPr="00F622A9">
        <w:t>def</w:t>
      </w:r>
      <w:proofErr w:type="spellEnd"/>
      <w:r w:rsidRPr="00F622A9">
        <w:t xml:space="preserve"> __</w:t>
      </w:r>
      <w:proofErr w:type="spellStart"/>
      <w:r w:rsidRPr="00F622A9">
        <w:t>init</w:t>
      </w:r>
      <w:proofErr w:type="spellEnd"/>
      <w:r w:rsidRPr="00F622A9">
        <w:t>_</w:t>
      </w:r>
      <w:proofErr w:type="gramStart"/>
      <w:r w:rsidRPr="00F622A9">
        <w:t>_(</w:t>
      </w:r>
      <w:proofErr w:type="spellStart"/>
      <w:proofErr w:type="gramEnd"/>
      <w:r w:rsidRPr="00F622A9">
        <w:t>self</w:t>
      </w:r>
      <w:proofErr w:type="spellEnd"/>
      <w:r w:rsidRPr="00F622A9">
        <w:t>, nombre, precio, cantidad):</w:t>
      </w:r>
    </w:p>
    <w:p w14:paraId="0419C917" w14:textId="77777777" w:rsidR="00F622A9" w:rsidRPr="00F622A9" w:rsidRDefault="00F622A9" w:rsidP="00F622A9">
      <w:r w:rsidRPr="00F622A9">
        <w:t xml:space="preserve">        </w:t>
      </w:r>
      <w:proofErr w:type="spellStart"/>
      <w:proofErr w:type="gramStart"/>
      <w:r w:rsidRPr="00F622A9">
        <w:t>self.nombre</w:t>
      </w:r>
      <w:proofErr w:type="spellEnd"/>
      <w:proofErr w:type="gramEnd"/>
      <w:r w:rsidRPr="00F622A9">
        <w:t xml:space="preserve"> = nombre</w:t>
      </w:r>
    </w:p>
    <w:p w14:paraId="6C443518" w14:textId="77777777" w:rsidR="00F622A9" w:rsidRPr="00F622A9" w:rsidRDefault="00F622A9" w:rsidP="00F622A9">
      <w:r w:rsidRPr="00F622A9">
        <w:t xml:space="preserve">        </w:t>
      </w:r>
      <w:proofErr w:type="spellStart"/>
      <w:proofErr w:type="gramStart"/>
      <w:r w:rsidRPr="00F622A9">
        <w:t>self.precio</w:t>
      </w:r>
      <w:proofErr w:type="spellEnd"/>
      <w:proofErr w:type="gramEnd"/>
      <w:r w:rsidRPr="00F622A9">
        <w:t xml:space="preserve"> = precio</w:t>
      </w:r>
    </w:p>
    <w:p w14:paraId="0FB5CD56" w14:textId="77777777" w:rsidR="00F622A9" w:rsidRPr="00F622A9" w:rsidRDefault="00F622A9" w:rsidP="00F622A9">
      <w:r w:rsidRPr="00F622A9">
        <w:t xml:space="preserve">        </w:t>
      </w:r>
      <w:proofErr w:type="spellStart"/>
      <w:proofErr w:type="gramStart"/>
      <w:r w:rsidRPr="00F622A9">
        <w:t>self.cantidad</w:t>
      </w:r>
      <w:proofErr w:type="spellEnd"/>
      <w:proofErr w:type="gramEnd"/>
      <w:r w:rsidRPr="00F622A9">
        <w:t xml:space="preserve"> = cantidad</w:t>
      </w:r>
    </w:p>
    <w:p w14:paraId="4C931A35" w14:textId="77777777" w:rsidR="00F622A9" w:rsidRPr="00F622A9" w:rsidRDefault="00F622A9" w:rsidP="00F622A9">
      <w:r w:rsidRPr="00F622A9">
        <w:t xml:space="preserve">    </w:t>
      </w:r>
      <w:proofErr w:type="spellStart"/>
      <w:r w:rsidRPr="00F622A9">
        <w:t>def</w:t>
      </w:r>
      <w:proofErr w:type="spellEnd"/>
      <w:r w:rsidRPr="00F622A9">
        <w:t xml:space="preserve"> __</w:t>
      </w:r>
      <w:proofErr w:type="spellStart"/>
      <w:r w:rsidRPr="00F622A9">
        <w:t>str</w:t>
      </w:r>
      <w:proofErr w:type="spellEnd"/>
      <w:r w:rsidRPr="00F622A9">
        <w:t>__(</w:t>
      </w:r>
      <w:proofErr w:type="spellStart"/>
      <w:r w:rsidRPr="00F622A9">
        <w:t>self</w:t>
      </w:r>
      <w:proofErr w:type="spellEnd"/>
      <w:r w:rsidRPr="00F622A9">
        <w:t>):</w:t>
      </w:r>
    </w:p>
    <w:p w14:paraId="42614569" w14:textId="77777777" w:rsidR="00F622A9" w:rsidRPr="00F622A9" w:rsidRDefault="00F622A9" w:rsidP="00F622A9">
      <w:r w:rsidRPr="00F622A9">
        <w:lastRenderedPageBreak/>
        <w:t xml:space="preserve">        </w:t>
      </w:r>
      <w:proofErr w:type="spellStart"/>
      <w:r w:rsidRPr="00F622A9">
        <w:t>return</w:t>
      </w:r>
      <w:proofErr w:type="spellEnd"/>
      <w:r w:rsidRPr="00F622A9">
        <w:t xml:space="preserve"> f"{</w:t>
      </w:r>
      <w:proofErr w:type="spellStart"/>
      <w:proofErr w:type="gramStart"/>
      <w:r w:rsidRPr="00F622A9">
        <w:t>self.nombre</w:t>
      </w:r>
      <w:proofErr w:type="spellEnd"/>
      <w:proofErr w:type="gramEnd"/>
      <w:r w:rsidRPr="00F622A9">
        <w:t>} - Precio: {</w:t>
      </w:r>
      <w:proofErr w:type="spellStart"/>
      <w:r w:rsidRPr="00F622A9">
        <w:t>self.precio</w:t>
      </w:r>
      <w:proofErr w:type="spellEnd"/>
      <w:r w:rsidRPr="00F622A9">
        <w:t>}€ - Cantidad: {</w:t>
      </w:r>
      <w:proofErr w:type="spellStart"/>
      <w:r w:rsidRPr="00F622A9">
        <w:t>self.cantidad</w:t>
      </w:r>
      <w:proofErr w:type="spellEnd"/>
      <w:r w:rsidRPr="00F622A9">
        <w:t>}"</w:t>
      </w:r>
    </w:p>
    <w:p w14:paraId="28B0A50A" w14:textId="77777777" w:rsidR="00F622A9" w:rsidRPr="00F622A9" w:rsidRDefault="00F622A9" w:rsidP="00F622A9"/>
    <w:p w14:paraId="1BB82695" w14:textId="77777777" w:rsidR="00F622A9" w:rsidRPr="00F622A9" w:rsidRDefault="00F622A9" w:rsidP="00F622A9">
      <w:r w:rsidRPr="00F622A9">
        <w:t># Función para cargar el archivo si existe</w:t>
      </w:r>
    </w:p>
    <w:p w14:paraId="02ACF394" w14:textId="77777777" w:rsidR="00F622A9" w:rsidRPr="00F622A9" w:rsidRDefault="00F622A9" w:rsidP="00F622A9">
      <w:proofErr w:type="spellStart"/>
      <w:r w:rsidRPr="00F622A9">
        <w:t>def</w:t>
      </w:r>
      <w:proofErr w:type="spellEnd"/>
      <w:r w:rsidRPr="00F622A9">
        <w:t xml:space="preserve"> </w:t>
      </w:r>
      <w:proofErr w:type="spellStart"/>
      <w:r w:rsidRPr="00F622A9">
        <w:t>cargar_</w:t>
      </w:r>
      <w:proofErr w:type="gramStart"/>
      <w:r w:rsidRPr="00F622A9">
        <w:t>inventario</w:t>
      </w:r>
      <w:proofErr w:type="spellEnd"/>
      <w:r w:rsidRPr="00F622A9">
        <w:t>(</w:t>
      </w:r>
      <w:proofErr w:type="gramEnd"/>
      <w:r w:rsidRPr="00F622A9">
        <w:t>):</w:t>
      </w:r>
    </w:p>
    <w:p w14:paraId="40093940" w14:textId="77777777" w:rsidR="00F622A9" w:rsidRPr="00F622A9" w:rsidRDefault="00F622A9" w:rsidP="00F622A9">
      <w:r w:rsidRPr="00F622A9">
        <w:t xml:space="preserve">    </w:t>
      </w:r>
      <w:proofErr w:type="spellStart"/>
      <w:r w:rsidRPr="00F622A9">
        <w:t>if</w:t>
      </w:r>
      <w:proofErr w:type="spellEnd"/>
      <w:r w:rsidRPr="00F622A9">
        <w:t xml:space="preserve"> </w:t>
      </w:r>
      <w:proofErr w:type="spellStart"/>
      <w:proofErr w:type="gramStart"/>
      <w:r w:rsidRPr="00F622A9">
        <w:t>os.path</w:t>
      </w:r>
      <w:proofErr w:type="gramEnd"/>
      <w:r w:rsidRPr="00F622A9">
        <w:t>.exists</w:t>
      </w:r>
      <w:proofErr w:type="spellEnd"/>
      <w:r w:rsidRPr="00F622A9">
        <w:t>("</w:t>
      </w:r>
      <w:proofErr w:type="spellStart"/>
      <w:r w:rsidRPr="00F622A9">
        <w:t>inventario.pkl</w:t>
      </w:r>
      <w:proofErr w:type="spellEnd"/>
      <w:r w:rsidRPr="00F622A9">
        <w:t>"):</w:t>
      </w:r>
    </w:p>
    <w:p w14:paraId="3CE626D7" w14:textId="77777777" w:rsidR="00F622A9" w:rsidRPr="00F622A9" w:rsidRDefault="00F622A9" w:rsidP="00F622A9">
      <w:r w:rsidRPr="00F622A9">
        <w:t xml:space="preserve">        archivo = </w:t>
      </w:r>
      <w:proofErr w:type="gramStart"/>
      <w:r w:rsidRPr="00F622A9">
        <w:t>open(</w:t>
      </w:r>
      <w:proofErr w:type="gramEnd"/>
      <w:r w:rsidRPr="00F622A9">
        <w:t>"</w:t>
      </w:r>
      <w:proofErr w:type="spellStart"/>
      <w:r w:rsidRPr="00F622A9">
        <w:t>inventario.pkl</w:t>
      </w:r>
      <w:proofErr w:type="spellEnd"/>
      <w:r w:rsidRPr="00F622A9">
        <w:t>", "</w:t>
      </w:r>
      <w:proofErr w:type="spellStart"/>
      <w:r w:rsidRPr="00F622A9">
        <w:t>rb</w:t>
      </w:r>
      <w:proofErr w:type="spellEnd"/>
      <w:r w:rsidRPr="00F622A9">
        <w:t>")</w:t>
      </w:r>
    </w:p>
    <w:p w14:paraId="646CE7BC" w14:textId="77777777" w:rsidR="00F622A9" w:rsidRPr="00F622A9" w:rsidRDefault="00F622A9" w:rsidP="00F622A9">
      <w:r w:rsidRPr="00F622A9">
        <w:t xml:space="preserve">        inventario = </w:t>
      </w:r>
      <w:proofErr w:type="spellStart"/>
      <w:proofErr w:type="gramStart"/>
      <w:r w:rsidRPr="00F622A9">
        <w:t>pickle.load</w:t>
      </w:r>
      <w:proofErr w:type="spellEnd"/>
      <w:proofErr w:type="gramEnd"/>
      <w:r w:rsidRPr="00F622A9">
        <w:t>(archivo)</w:t>
      </w:r>
    </w:p>
    <w:p w14:paraId="41030B23" w14:textId="77777777" w:rsidR="00F622A9" w:rsidRPr="00F622A9" w:rsidRDefault="00F622A9" w:rsidP="00F622A9">
      <w:r w:rsidRPr="00F622A9">
        <w:t xml:space="preserve">        </w:t>
      </w:r>
      <w:proofErr w:type="spellStart"/>
      <w:proofErr w:type="gramStart"/>
      <w:r w:rsidRPr="00F622A9">
        <w:t>archivo.close</w:t>
      </w:r>
      <w:proofErr w:type="spellEnd"/>
      <w:proofErr w:type="gramEnd"/>
      <w:r w:rsidRPr="00F622A9">
        <w:t>()</w:t>
      </w:r>
    </w:p>
    <w:p w14:paraId="2CCF1083" w14:textId="77777777" w:rsidR="00F622A9" w:rsidRPr="00F622A9" w:rsidRDefault="00F622A9" w:rsidP="00F622A9">
      <w:r w:rsidRPr="00F622A9">
        <w:t>        # Mostrar los productos que hay guardados</w:t>
      </w:r>
    </w:p>
    <w:p w14:paraId="1EB9406B" w14:textId="77777777" w:rsidR="00F622A9" w:rsidRPr="00F622A9" w:rsidRDefault="00F622A9" w:rsidP="00F622A9">
      <w:r w:rsidRPr="00F622A9">
        <w:t xml:space="preserve">        </w:t>
      </w:r>
      <w:proofErr w:type="spellStart"/>
      <w:r w:rsidRPr="00F622A9">
        <w:t>for</w:t>
      </w:r>
      <w:proofErr w:type="spellEnd"/>
      <w:r w:rsidRPr="00F622A9">
        <w:t xml:space="preserve"> producto in inventario:</w:t>
      </w:r>
    </w:p>
    <w:p w14:paraId="43E8FFA5" w14:textId="77777777" w:rsidR="00F622A9" w:rsidRPr="00F622A9" w:rsidRDefault="00F622A9" w:rsidP="00F622A9">
      <w:r w:rsidRPr="00F622A9">
        <w:t xml:space="preserve">            </w:t>
      </w:r>
      <w:proofErr w:type="spellStart"/>
      <w:proofErr w:type="gramStart"/>
      <w:r w:rsidRPr="00F622A9">
        <w:t>print</w:t>
      </w:r>
      <w:proofErr w:type="spellEnd"/>
      <w:r w:rsidRPr="00F622A9">
        <w:t>(</w:t>
      </w:r>
      <w:proofErr w:type="spellStart"/>
      <w:proofErr w:type="gramEnd"/>
      <w:r w:rsidRPr="00F622A9">
        <w:t>f"Producto</w:t>
      </w:r>
      <w:proofErr w:type="spellEnd"/>
      <w:r w:rsidRPr="00F622A9">
        <w:t>: {</w:t>
      </w:r>
      <w:proofErr w:type="spellStart"/>
      <w:r w:rsidRPr="00F622A9">
        <w:t>producto.nombre</w:t>
      </w:r>
      <w:proofErr w:type="spellEnd"/>
      <w:r w:rsidRPr="00F622A9">
        <w:t>} - Precio: {</w:t>
      </w:r>
      <w:proofErr w:type="spellStart"/>
      <w:r w:rsidRPr="00F622A9">
        <w:t>producto.precio</w:t>
      </w:r>
      <w:proofErr w:type="spellEnd"/>
      <w:r w:rsidRPr="00F622A9">
        <w:t>} - Cantidad: {</w:t>
      </w:r>
      <w:proofErr w:type="spellStart"/>
      <w:r w:rsidRPr="00F622A9">
        <w:t>producto.cantidad</w:t>
      </w:r>
      <w:proofErr w:type="spellEnd"/>
      <w:r w:rsidRPr="00F622A9">
        <w:t>}")</w:t>
      </w:r>
    </w:p>
    <w:p w14:paraId="5CA42E50" w14:textId="77777777" w:rsidR="00F622A9" w:rsidRPr="00F622A9" w:rsidRDefault="00F622A9" w:rsidP="00F622A9">
      <w:r w:rsidRPr="00F622A9">
        <w:t xml:space="preserve">        </w:t>
      </w:r>
      <w:proofErr w:type="spellStart"/>
      <w:r w:rsidRPr="00F622A9">
        <w:t>return</w:t>
      </w:r>
      <w:proofErr w:type="spellEnd"/>
      <w:r w:rsidRPr="00F622A9">
        <w:t xml:space="preserve"> inventario</w:t>
      </w:r>
    </w:p>
    <w:p w14:paraId="219196F2" w14:textId="77777777" w:rsidR="00F622A9" w:rsidRPr="00F622A9" w:rsidRDefault="00F622A9" w:rsidP="00F622A9">
      <w:r w:rsidRPr="00F622A9">
        <w:t xml:space="preserve">    </w:t>
      </w:r>
      <w:proofErr w:type="spellStart"/>
      <w:r w:rsidRPr="00F622A9">
        <w:t>else</w:t>
      </w:r>
      <w:proofErr w:type="spellEnd"/>
      <w:r w:rsidRPr="00F622A9">
        <w:t>:</w:t>
      </w:r>
    </w:p>
    <w:p w14:paraId="69587A42" w14:textId="77777777" w:rsidR="00F622A9" w:rsidRPr="00F622A9" w:rsidRDefault="00F622A9" w:rsidP="00F622A9">
      <w:r w:rsidRPr="00F622A9">
        <w:t xml:space="preserve">        </w:t>
      </w:r>
      <w:proofErr w:type="spellStart"/>
      <w:r w:rsidRPr="00F622A9">
        <w:t>return</w:t>
      </w:r>
      <w:proofErr w:type="spellEnd"/>
      <w:r w:rsidRPr="00F622A9">
        <w:t xml:space="preserve"> []</w:t>
      </w:r>
    </w:p>
    <w:p w14:paraId="02572699" w14:textId="77777777" w:rsidR="00F622A9" w:rsidRPr="00F622A9" w:rsidRDefault="00F622A9" w:rsidP="00F622A9"/>
    <w:p w14:paraId="64706F48" w14:textId="77777777" w:rsidR="00F622A9" w:rsidRPr="00F622A9" w:rsidRDefault="00F622A9" w:rsidP="00F622A9">
      <w:r w:rsidRPr="00F622A9">
        <w:t># Función para crear producto y añadirlo a la lista</w:t>
      </w:r>
    </w:p>
    <w:p w14:paraId="486A03BC" w14:textId="77777777" w:rsidR="00F622A9" w:rsidRPr="00F622A9" w:rsidRDefault="00F622A9" w:rsidP="00F622A9">
      <w:proofErr w:type="spellStart"/>
      <w:r w:rsidRPr="00F622A9">
        <w:t>def</w:t>
      </w:r>
      <w:proofErr w:type="spellEnd"/>
      <w:r w:rsidRPr="00F622A9">
        <w:t xml:space="preserve"> </w:t>
      </w:r>
      <w:proofErr w:type="spellStart"/>
      <w:r w:rsidRPr="00F622A9">
        <w:t>crear_producto</w:t>
      </w:r>
      <w:proofErr w:type="spellEnd"/>
      <w:r w:rsidRPr="00F622A9">
        <w:t>(inventario):</w:t>
      </w:r>
    </w:p>
    <w:p w14:paraId="261E2754" w14:textId="77777777" w:rsidR="00F622A9" w:rsidRPr="00F622A9" w:rsidRDefault="00F622A9" w:rsidP="00F622A9">
      <w:r w:rsidRPr="00F622A9">
        <w:t>    # Preguntar nombre, precio y cantidad</w:t>
      </w:r>
    </w:p>
    <w:p w14:paraId="6DD787CC" w14:textId="77777777" w:rsidR="00F622A9" w:rsidRPr="00F622A9" w:rsidRDefault="00F622A9" w:rsidP="00F622A9">
      <w:r w:rsidRPr="00F622A9">
        <w:t xml:space="preserve">    nombre = </w:t>
      </w:r>
      <w:proofErr w:type="gramStart"/>
      <w:r w:rsidRPr="00F622A9">
        <w:t>input(</w:t>
      </w:r>
      <w:proofErr w:type="gramEnd"/>
      <w:r w:rsidRPr="00F622A9">
        <w:t>"Nombre: ")</w:t>
      </w:r>
    </w:p>
    <w:p w14:paraId="0081857D" w14:textId="77777777" w:rsidR="00F622A9" w:rsidRPr="00F622A9" w:rsidRDefault="00F622A9" w:rsidP="00F622A9">
      <w:r w:rsidRPr="00F622A9">
        <w:t xml:space="preserve">    precio = </w:t>
      </w:r>
      <w:proofErr w:type="spellStart"/>
      <w:proofErr w:type="gramStart"/>
      <w:r w:rsidRPr="00F622A9">
        <w:t>float</w:t>
      </w:r>
      <w:proofErr w:type="spellEnd"/>
      <w:r w:rsidRPr="00F622A9">
        <w:t>(</w:t>
      </w:r>
      <w:proofErr w:type="gramEnd"/>
      <w:r w:rsidRPr="00F622A9">
        <w:t>input("Precio: "))</w:t>
      </w:r>
    </w:p>
    <w:p w14:paraId="03EAC0F0" w14:textId="77777777" w:rsidR="00F622A9" w:rsidRPr="00F622A9" w:rsidRDefault="00F622A9" w:rsidP="00F622A9">
      <w:r w:rsidRPr="00F622A9">
        <w:t xml:space="preserve">    </w:t>
      </w:r>
      <w:proofErr w:type="spellStart"/>
      <w:r w:rsidRPr="00F622A9">
        <w:t>while</w:t>
      </w:r>
      <w:proofErr w:type="spellEnd"/>
      <w:r w:rsidRPr="00F622A9">
        <w:t xml:space="preserve"> precio &lt; 0:</w:t>
      </w:r>
    </w:p>
    <w:p w14:paraId="5FF87753" w14:textId="77777777" w:rsidR="00F622A9" w:rsidRPr="00F622A9" w:rsidRDefault="00F622A9" w:rsidP="00F622A9">
      <w:r w:rsidRPr="00F622A9">
        <w:t xml:space="preserve">        </w:t>
      </w:r>
      <w:proofErr w:type="spellStart"/>
      <w:proofErr w:type="gramStart"/>
      <w:r w:rsidRPr="00F622A9">
        <w:t>print</w:t>
      </w:r>
      <w:proofErr w:type="spellEnd"/>
      <w:r w:rsidRPr="00F622A9">
        <w:t>(</w:t>
      </w:r>
      <w:proofErr w:type="gramEnd"/>
      <w:r w:rsidRPr="00F622A9">
        <w:t>"Precio no válido, prueba otra vez")</w:t>
      </w:r>
    </w:p>
    <w:p w14:paraId="5A06A312" w14:textId="77777777" w:rsidR="00F622A9" w:rsidRPr="00F622A9" w:rsidRDefault="00F622A9" w:rsidP="00F622A9">
      <w:r w:rsidRPr="00F622A9">
        <w:t xml:space="preserve">        precio = </w:t>
      </w:r>
      <w:proofErr w:type="spellStart"/>
      <w:proofErr w:type="gramStart"/>
      <w:r w:rsidRPr="00F622A9">
        <w:t>float</w:t>
      </w:r>
      <w:proofErr w:type="spellEnd"/>
      <w:r w:rsidRPr="00F622A9">
        <w:t>(</w:t>
      </w:r>
      <w:proofErr w:type="gramEnd"/>
      <w:r w:rsidRPr="00F622A9">
        <w:t>input("Precio: "))</w:t>
      </w:r>
    </w:p>
    <w:p w14:paraId="4BAAC40D" w14:textId="77777777" w:rsidR="00F622A9" w:rsidRPr="00F622A9" w:rsidRDefault="00F622A9" w:rsidP="00F622A9">
      <w:r w:rsidRPr="00F622A9">
        <w:t xml:space="preserve">    cantidad = </w:t>
      </w:r>
      <w:proofErr w:type="spellStart"/>
      <w:proofErr w:type="gramStart"/>
      <w:r w:rsidRPr="00F622A9">
        <w:t>int</w:t>
      </w:r>
      <w:proofErr w:type="spellEnd"/>
      <w:r w:rsidRPr="00F622A9">
        <w:t>(</w:t>
      </w:r>
      <w:proofErr w:type="gramEnd"/>
      <w:r w:rsidRPr="00F622A9">
        <w:t>input("Cantidad: "))</w:t>
      </w:r>
    </w:p>
    <w:p w14:paraId="713010BE" w14:textId="77777777" w:rsidR="00F622A9" w:rsidRPr="00F622A9" w:rsidRDefault="00F622A9" w:rsidP="00F622A9">
      <w:r w:rsidRPr="00F622A9">
        <w:t xml:space="preserve">    </w:t>
      </w:r>
      <w:proofErr w:type="spellStart"/>
      <w:r w:rsidRPr="00F622A9">
        <w:t>while</w:t>
      </w:r>
      <w:proofErr w:type="spellEnd"/>
      <w:r w:rsidRPr="00F622A9">
        <w:t xml:space="preserve"> cantidad &lt; 0:</w:t>
      </w:r>
    </w:p>
    <w:p w14:paraId="5BFF4A0C" w14:textId="77777777" w:rsidR="00F622A9" w:rsidRPr="00F622A9" w:rsidRDefault="00F622A9" w:rsidP="00F622A9">
      <w:r w:rsidRPr="00F622A9">
        <w:t xml:space="preserve">        </w:t>
      </w:r>
      <w:proofErr w:type="spellStart"/>
      <w:proofErr w:type="gramStart"/>
      <w:r w:rsidRPr="00F622A9">
        <w:t>print</w:t>
      </w:r>
      <w:proofErr w:type="spellEnd"/>
      <w:r w:rsidRPr="00F622A9">
        <w:t>(</w:t>
      </w:r>
      <w:proofErr w:type="gramEnd"/>
      <w:r w:rsidRPr="00F622A9">
        <w:t>"Cantidad no válida, prueba otra vez")</w:t>
      </w:r>
    </w:p>
    <w:p w14:paraId="6BC8A678" w14:textId="77777777" w:rsidR="00F622A9" w:rsidRPr="00F622A9" w:rsidRDefault="00F622A9" w:rsidP="00F622A9">
      <w:r w:rsidRPr="00F622A9">
        <w:t xml:space="preserve">        cantidad = </w:t>
      </w:r>
      <w:proofErr w:type="spellStart"/>
      <w:proofErr w:type="gramStart"/>
      <w:r w:rsidRPr="00F622A9">
        <w:t>int</w:t>
      </w:r>
      <w:proofErr w:type="spellEnd"/>
      <w:r w:rsidRPr="00F622A9">
        <w:t>(</w:t>
      </w:r>
      <w:proofErr w:type="gramEnd"/>
      <w:r w:rsidRPr="00F622A9">
        <w:t>input("Cantidad: "))</w:t>
      </w:r>
    </w:p>
    <w:p w14:paraId="0BA729F4" w14:textId="77777777" w:rsidR="00F622A9" w:rsidRPr="00F622A9" w:rsidRDefault="00F622A9" w:rsidP="00F622A9">
      <w:r w:rsidRPr="00F622A9">
        <w:lastRenderedPageBreak/>
        <w:t>    # Añadir el producto a la lista</w:t>
      </w:r>
    </w:p>
    <w:p w14:paraId="27013FE5" w14:textId="77777777" w:rsidR="00F622A9" w:rsidRPr="00F622A9" w:rsidRDefault="00F622A9" w:rsidP="00F622A9">
      <w:r w:rsidRPr="00F622A9">
        <w:t xml:space="preserve">    p = </w:t>
      </w:r>
      <w:proofErr w:type="gramStart"/>
      <w:r w:rsidRPr="00F622A9">
        <w:t>Producto(</w:t>
      </w:r>
      <w:proofErr w:type="gramEnd"/>
      <w:r w:rsidRPr="00F622A9">
        <w:t>nombre, precio, cantidad)</w:t>
      </w:r>
    </w:p>
    <w:p w14:paraId="75FD0E41" w14:textId="77777777" w:rsidR="00F622A9" w:rsidRPr="00F622A9" w:rsidRDefault="00F622A9" w:rsidP="00F622A9">
      <w:r w:rsidRPr="00F622A9">
        <w:t xml:space="preserve">    </w:t>
      </w:r>
      <w:proofErr w:type="spellStart"/>
      <w:proofErr w:type="gramStart"/>
      <w:r w:rsidRPr="00F622A9">
        <w:t>inventario.append</w:t>
      </w:r>
      <w:proofErr w:type="spellEnd"/>
      <w:proofErr w:type="gramEnd"/>
      <w:r w:rsidRPr="00F622A9">
        <w:t>(p)</w:t>
      </w:r>
    </w:p>
    <w:p w14:paraId="0818BA32" w14:textId="77777777" w:rsidR="00F622A9" w:rsidRPr="00F622A9" w:rsidRDefault="00F622A9" w:rsidP="00F622A9">
      <w:r w:rsidRPr="00F622A9">
        <w:t xml:space="preserve">    </w:t>
      </w:r>
      <w:proofErr w:type="spellStart"/>
      <w:proofErr w:type="gramStart"/>
      <w:r w:rsidRPr="00F622A9">
        <w:t>print</w:t>
      </w:r>
      <w:proofErr w:type="spellEnd"/>
      <w:r w:rsidRPr="00F622A9">
        <w:t>(</w:t>
      </w:r>
      <w:proofErr w:type="gramEnd"/>
      <w:r w:rsidRPr="00F622A9">
        <w:t>"Producto añadido")</w:t>
      </w:r>
    </w:p>
    <w:p w14:paraId="37ABB6E7" w14:textId="77777777" w:rsidR="00F622A9" w:rsidRPr="00F622A9" w:rsidRDefault="00F622A9" w:rsidP="00F622A9"/>
    <w:p w14:paraId="5194923C" w14:textId="77777777" w:rsidR="00F622A9" w:rsidRPr="00F622A9" w:rsidRDefault="00F622A9" w:rsidP="00F622A9">
      <w:r w:rsidRPr="00F622A9">
        <w:t># Función para guardar el inventario</w:t>
      </w:r>
    </w:p>
    <w:p w14:paraId="4BBAEB3A" w14:textId="77777777" w:rsidR="00F622A9" w:rsidRPr="00F622A9" w:rsidRDefault="00F622A9" w:rsidP="00F622A9">
      <w:proofErr w:type="spellStart"/>
      <w:r w:rsidRPr="00F622A9">
        <w:t>def</w:t>
      </w:r>
      <w:proofErr w:type="spellEnd"/>
      <w:r w:rsidRPr="00F622A9">
        <w:t xml:space="preserve"> </w:t>
      </w:r>
      <w:proofErr w:type="spellStart"/>
      <w:r w:rsidRPr="00F622A9">
        <w:t>guardar_inventario</w:t>
      </w:r>
      <w:proofErr w:type="spellEnd"/>
      <w:r w:rsidRPr="00F622A9">
        <w:t>(inventario):</w:t>
      </w:r>
    </w:p>
    <w:p w14:paraId="5CDEEB55" w14:textId="77777777" w:rsidR="00F622A9" w:rsidRPr="00F622A9" w:rsidRDefault="00F622A9" w:rsidP="00F622A9">
      <w:r w:rsidRPr="00F622A9">
        <w:t xml:space="preserve">    </w:t>
      </w:r>
      <w:proofErr w:type="spellStart"/>
      <w:r w:rsidRPr="00F622A9">
        <w:t>with</w:t>
      </w:r>
      <w:proofErr w:type="spellEnd"/>
      <w:r w:rsidRPr="00F622A9">
        <w:t xml:space="preserve"> </w:t>
      </w:r>
      <w:proofErr w:type="gramStart"/>
      <w:r w:rsidRPr="00F622A9">
        <w:t>open(</w:t>
      </w:r>
      <w:proofErr w:type="gramEnd"/>
      <w:r w:rsidRPr="00F622A9">
        <w:t>"</w:t>
      </w:r>
      <w:proofErr w:type="spellStart"/>
      <w:r w:rsidRPr="00F622A9">
        <w:t>inventario.pkl</w:t>
      </w:r>
      <w:proofErr w:type="spellEnd"/>
      <w:r w:rsidRPr="00F622A9">
        <w:t>", "</w:t>
      </w:r>
      <w:proofErr w:type="spellStart"/>
      <w:r w:rsidRPr="00F622A9">
        <w:t>wb</w:t>
      </w:r>
      <w:proofErr w:type="spellEnd"/>
      <w:r w:rsidRPr="00F622A9">
        <w:t>") as archivo:</w:t>
      </w:r>
    </w:p>
    <w:p w14:paraId="6EF6FEDB" w14:textId="77777777" w:rsidR="00F622A9" w:rsidRPr="00F622A9" w:rsidRDefault="00F622A9" w:rsidP="00F622A9">
      <w:r w:rsidRPr="00F622A9">
        <w:t xml:space="preserve">        </w:t>
      </w:r>
      <w:proofErr w:type="spellStart"/>
      <w:proofErr w:type="gramStart"/>
      <w:r w:rsidRPr="00F622A9">
        <w:t>pickle.dump</w:t>
      </w:r>
      <w:proofErr w:type="spellEnd"/>
      <w:proofErr w:type="gramEnd"/>
      <w:r w:rsidRPr="00F622A9">
        <w:t>(inventario, archivo)</w:t>
      </w:r>
    </w:p>
    <w:p w14:paraId="149C15BE" w14:textId="77777777" w:rsidR="00F622A9" w:rsidRPr="00F622A9" w:rsidRDefault="00F622A9" w:rsidP="00F622A9"/>
    <w:p w14:paraId="42FAC901" w14:textId="77777777" w:rsidR="00F622A9" w:rsidRPr="00F622A9" w:rsidRDefault="00F622A9" w:rsidP="00F622A9">
      <w:r w:rsidRPr="00F622A9">
        <w:t># Función para mostrar el menú</w:t>
      </w:r>
    </w:p>
    <w:p w14:paraId="29FE00EF" w14:textId="77777777" w:rsidR="00F622A9" w:rsidRPr="00F622A9" w:rsidRDefault="00F622A9" w:rsidP="00F622A9">
      <w:proofErr w:type="spellStart"/>
      <w:r w:rsidRPr="00F622A9">
        <w:t>def</w:t>
      </w:r>
      <w:proofErr w:type="spellEnd"/>
      <w:r w:rsidRPr="00F622A9">
        <w:t xml:space="preserve"> </w:t>
      </w:r>
      <w:proofErr w:type="spellStart"/>
      <w:r w:rsidRPr="00F622A9">
        <w:t>mostrar_</w:t>
      </w:r>
      <w:proofErr w:type="gramStart"/>
      <w:r w:rsidRPr="00F622A9">
        <w:t>menu</w:t>
      </w:r>
      <w:proofErr w:type="spellEnd"/>
      <w:r w:rsidRPr="00F622A9">
        <w:t>(</w:t>
      </w:r>
      <w:proofErr w:type="gramEnd"/>
      <w:r w:rsidRPr="00F622A9">
        <w:t>):</w:t>
      </w:r>
    </w:p>
    <w:p w14:paraId="107694F0" w14:textId="77777777" w:rsidR="00F622A9" w:rsidRPr="00F622A9" w:rsidRDefault="00F622A9" w:rsidP="00F622A9">
      <w:r w:rsidRPr="00F622A9">
        <w:t xml:space="preserve">    </w:t>
      </w:r>
      <w:proofErr w:type="spellStart"/>
      <w:proofErr w:type="gramStart"/>
      <w:r w:rsidRPr="00F622A9">
        <w:t>print</w:t>
      </w:r>
      <w:proofErr w:type="spellEnd"/>
      <w:r w:rsidRPr="00F622A9">
        <w:t>(</w:t>
      </w:r>
      <w:proofErr w:type="gramEnd"/>
      <w:r w:rsidRPr="00F622A9">
        <w:t>"--- MENÚ ---")</w:t>
      </w:r>
    </w:p>
    <w:p w14:paraId="303C72EF" w14:textId="77777777" w:rsidR="00F622A9" w:rsidRPr="00F622A9" w:rsidRDefault="00F622A9" w:rsidP="00F622A9">
      <w:r w:rsidRPr="00F622A9">
        <w:t xml:space="preserve">    </w:t>
      </w:r>
      <w:proofErr w:type="spellStart"/>
      <w:proofErr w:type="gramStart"/>
      <w:r w:rsidRPr="00F622A9">
        <w:t>print</w:t>
      </w:r>
      <w:proofErr w:type="spellEnd"/>
      <w:r w:rsidRPr="00F622A9">
        <w:t>(</w:t>
      </w:r>
      <w:proofErr w:type="gramEnd"/>
      <w:r w:rsidRPr="00F622A9">
        <w:t>"1. Crear producto y añadirlo a la lista")</w:t>
      </w:r>
    </w:p>
    <w:p w14:paraId="1A121A10" w14:textId="77777777" w:rsidR="00F622A9" w:rsidRPr="00F622A9" w:rsidRDefault="00F622A9" w:rsidP="00F622A9">
      <w:r w:rsidRPr="00F622A9">
        <w:t xml:space="preserve">    </w:t>
      </w:r>
      <w:proofErr w:type="spellStart"/>
      <w:proofErr w:type="gramStart"/>
      <w:r w:rsidRPr="00F622A9">
        <w:t>print</w:t>
      </w:r>
      <w:proofErr w:type="spellEnd"/>
      <w:r w:rsidRPr="00F622A9">
        <w:t>(</w:t>
      </w:r>
      <w:proofErr w:type="gramEnd"/>
      <w:r w:rsidRPr="00F622A9">
        <w:t>"2. Guardar el inventario")</w:t>
      </w:r>
    </w:p>
    <w:p w14:paraId="437E861E" w14:textId="77777777" w:rsidR="00F622A9" w:rsidRPr="00F622A9" w:rsidRDefault="00F622A9" w:rsidP="00F622A9">
      <w:r w:rsidRPr="00F622A9">
        <w:t xml:space="preserve">    </w:t>
      </w:r>
      <w:proofErr w:type="spellStart"/>
      <w:proofErr w:type="gramStart"/>
      <w:r w:rsidRPr="00F622A9">
        <w:t>print</w:t>
      </w:r>
      <w:proofErr w:type="spellEnd"/>
      <w:r w:rsidRPr="00F622A9">
        <w:t>(</w:t>
      </w:r>
      <w:proofErr w:type="gramEnd"/>
      <w:r w:rsidRPr="00F622A9">
        <w:t>"3. Salir")</w:t>
      </w:r>
    </w:p>
    <w:p w14:paraId="67EC107A" w14:textId="77777777" w:rsidR="00F622A9" w:rsidRPr="00F622A9" w:rsidRDefault="00F622A9" w:rsidP="00F622A9"/>
    <w:p w14:paraId="66410185" w14:textId="77777777" w:rsidR="00F622A9" w:rsidRPr="00F622A9" w:rsidRDefault="00F622A9" w:rsidP="00F622A9">
      <w:r w:rsidRPr="00F622A9">
        <w:t>#Función para el menú</w:t>
      </w:r>
    </w:p>
    <w:p w14:paraId="66E4260D" w14:textId="77777777" w:rsidR="00F622A9" w:rsidRPr="00F622A9" w:rsidRDefault="00F622A9" w:rsidP="00F622A9">
      <w:proofErr w:type="spellStart"/>
      <w:r w:rsidRPr="00F622A9">
        <w:t>def</w:t>
      </w:r>
      <w:proofErr w:type="spellEnd"/>
      <w:r w:rsidRPr="00F622A9">
        <w:t xml:space="preserve"> </w:t>
      </w:r>
      <w:proofErr w:type="spellStart"/>
      <w:proofErr w:type="gramStart"/>
      <w:r w:rsidRPr="00F622A9">
        <w:t>menu</w:t>
      </w:r>
      <w:proofErr w:type="spellEnd"/>
      <w:r w:rsidRPr="00F622A9">
        <w:t>(</w:t>
      </w:r>
      <w:proofErr w:type="gramEnd"/>
      <w:r w:rsidRPr="00F622A9">
        <w:t>):</w:t>
      </w:r>
    </w:p>
    <w:p w14:paraId="5994BFA6" w14:textId="77777777" w:rsidR="00F622A9" w:rsidRPr="00F622A9" w:rsidRDefault="00F622A9" w:rsidP="00F622A9">
      <w:r w:rsidRPr="00F622A9">
        <w:t>    #Cargar la lista del inventario o dejarla vacía</w:t>
      </w:r>
    </w:p>
    <w:p w14:paraId="3A8937F8" w14:textId="77777777" w:rsidR="00F622A9" w:rsidRPr="00F622A9" w:rsidRDefault="00F622A9" w:rsidP="00F622A9">
      <w:r w:rsidRPr="00F622A9">
        <w:t xml:space="preserve">    inventario = </w:t>
      </w:r>
      <w:proofErr w:type="spellStart"/>
      <w:r w:rsidRPr="00F622A9">
        <w:t>cargar_</w:t>
      </w:r>
      <w:proofErr w:type="gramStart"/>
      <w:r w:rsidRPr="00F622A9">
        <w:t>inventario</w:t>
      </w:r>
      <w:proofErr w:type="spellEnd"/>
      <w:r w:rsidRPr="00F622A9">
        <w:t>(</w:t>
      </w:r>
      <w:proofErr w:type="gramEnd"/>
      <w:r w:rsidRPr="00F622A9">
        <w:t>)</w:t>
      </w:r>
    </w:p>
    <w:p w14:paraId="3D34F7D1" w14:textId="77777777" w:rsidR="00F622A9" w:rsidRPr="00F622A9" w:rsidRDefault="00F622A9" w:rsidP="00F622A9">
      <w:r w:rsidRPr="00F622A9">
        <w:t xml:space="preserve">    </w:t>
      </w:r>
      <w:proofErr w:type="spellStart"/>
      <w:r w:rsidRPr="00F622A9">
        <w:t>mostrar_</w:t>
      </w:r>
      <w:proofErr w:type="gramStart"/>
      <w:r w:rsidRPr="00F622A9">
        <w:t>menu</w:t>
      </w:r>
      <w:proofErr w:type="spellEnd"/>
      <w:r w:rsidRPr="00F622A9">
        <w:t>(</w:t>
      </w:r>
      <w:proofErr w:type="gramEnd"/>
      <w:r w:rsidRPr="00F622A9">
        <w:t>)</w:t>
      </w:r>
    </w:p>
    <w:p w14:paraId="3413D4C8" w14:textId="77777777" w:rsidR="00F622A9" w:rsidRPr="00F622A9" w:rsidRDefault="00F622A9" w:rsidP="00F622A9">
      <w:r w:rsidRPr="00F622A9">
        <w:t xml:space="preserve">    </w:t>
      </w:r>
      <w:proofErr w:type="spellStart"/>
      <w:r w:rsidRPr="00F622A9">
        <w:t>opcion</w:t>
      </w:r>
      <w:proofErr w:type="spellEnd"/>
      <w:r w:rsidRPr="00F622A9">
        <w:t xml:space="preserve"> = </w:t>
      </w:r>
      <w:proofErr w:type="spellStart"/>
      <w:proofErr w:type="gramStart"/>
      <w:r w:rsidRPr="00F622A9">
        <w:t>int</w:t>
      </w:r>
      <w:proofErr w:type="spellEnd"/>
      <w:r w:rsidRPr="00F622A9">
        <w:t>(</w:t>
      </w:r>
      <w:proofErr w:type="gramEnd"/>
      <w:r w:rsidRPr="00F622A9">
        <w:t>input("Opción: "))</w:t>
      </w:r>
    </w:p>
    <w:p w14:paraId="77D6DDE9" w14:textId="77777777" w:rsidR="00F622A9" w:rsidRPr="00F622A9" w:rsidRDefault="00F622A9" w:rsidP="00F622A9">
      <w:r w:rsidRPr="00F622A9">
        <w:t xml:space="preserve">    </w:t>
      </w:r>
      <w:proofErr w:type="spellStart"/>
      <w:r w:rsidRPr="00F622A9">
        <w:t>while</w:t>
      </w:r>
      <w:proofErr w:type="spellEnd"/>
      <w:r w:rsidRPr="00F622A9">
        <w:t xml:space="preserve"> </w:t>
      </w:r>
      <w:proofErr w:type="spellStart"/>
      <w:proofErr w:type="gramStart"/>
      <w:r w:rsidRPr="00F622A9">
        <w:t>opcion</w:t>
      </w:r>
      <w:proofErr w:type="spellEnd"/>
      <w:r w:rsidRPr="00F622A9">
        <w:t xml:space="preserve"> !</w:t>
      </w:r>
      <w:proofErr w:type="gramEnd"/>
      <w:r w:rsidRPr="00F622A9">
        <w:t>= 3:</w:t>
      </w:r>
    </w:p>
    <w:p w14:paraId="090C2B02" w14:textId="77777777" w:rsidR="00F622A9" w:rsidRPr="00F622A9" w:rsidRDefault="00F622A9" w:rsidP="00F622A9">
      <w:r w:rsidRPr="00F622A9">
        <w:t xml:space="preserve">        match </w:t>
      </w:r>
      <w:proofErr w:type="spellStart"/>
      <w:r w:rsidRPr="00F622A9">
        <w:t>opcion</w:t>
      </w:r>
      <w:proofErr w:type="spellEnd"/>
      <w:r w:rsidRPr="00F622A9">
        <w:t>:</w:t>
      </w:r>
    </w:p>
    <w:p w14:paraId="32DAACD7" w14:textId="77777777" w:rsidR="00F622A9" w:rsidRPr="00F622A9" w:rsidRDefault="00F622A9" w:rsidP="00F622A9">
      <w:r w:rsidRPr="00F622A9">
        <w:t>            case 1:</w:t>
      </w:r>
    </w:p>
    <w:p w14:paraId="0A258807" w14:textId="77777777" w:rsidR="00F622A9" w:rsidRPr="00F622A9" w:rsidRDefault="00F622A9" w:rsidP="00F622A9">
      <w:r w:rsidRPr="00F622A9">
        <w:t xml:space="preserve">                </w:t>
      </w:r>
      <w:proofErr w:type="spellStart"/>
      <w:r w:rsidRPr="00F622A9">
        <w:t>crear_producto</w:t>
      </w:r>
      <w:proofErr w:type="spellEnd"/>
      <w:r w:rsidRPr="00F622A9">
        <w:t>(inventario)</w:t>
      </w:r>
    </w:p>
    <w:p w14:paraId="5CE038CD" w14:textId="77777777" w:rsidR="00F622A9" w:rsidRPr="00F622A9" w:rsidRDefault="00F622A9" w:rsidP="00F622A9">
      <w:r w:rsidRPr="00F622A9">
        <w:t>            case 2:</w:t>
      </w:r>
    </w:p>
    <w:p w14:paraId="20EFFC85" w14:textId="77777777" w:rsidR="00F622A9" w:rsidRPr="00F622A9" w:rsidRDefault="00F622A9" w:rsidP="00F622A9">
      <w:r w:rsidRPr="00F622A9">
        <w:lastRenderedPageBreak/>
        <w:t xml:space="preserve">                </w:t>
      </w:r>
      <w:proofErr w:type="spellStart"/>
      <w:r w:rsidRPr="00F622A9">
        <w:t>guardar_inventario</w:t>
      </w:r>
      <w:proofErr w:type="spellEnd"/>
      <w:r w:rsidRPr="00F622A9">
        <w:t>(inventario)</w:t>
      </w:r>
    </w:p>
    <w:p w14:paraId="31B7514F" w14:textId="77777777" w:rsidR="00F622A9" w:rsidRPr="00F622A9" w:rsidRDefault="00F622A9" w:rsidP="00F622A9">
      <w:r w:rsidRPr="00F622A9">
        <w:t>            case 3:</w:t>
      </w:r>
    </w:p>
    <w:p w14:paraId="60B7191E" w14:textId="77777777" w:rsidR="00F622A9" w:rsidRPr="00F622A9" w:rsidRDefault="00F622A9" w:rsidP="00F622A9">
      <w:r w:rsidRPr="00F622A9">
        <w:t xml:space="preserve">                </w:t>
      </w:r>
      <w:proofErr w:type="spellStart"/>
      <w:proofErr w:type="gramStart"/>
      <w:r w:rsidRPr="00F622A9">
        <w:t>print</w:t>
      </w:r>
      <w:proofErr w:type="spellEnd"/>
      <w:r w:rsidRPr="00F622A9">
        <w:t>(</w:t>
      </w:r>
      <w:proofErr w:type="gramEnd"/>
      <w:r w:rsidRPr="00F622A9">
        <w:t>"Saliendo...")</w:t>
      </w:r>
    </w:p>
    <w:p w14:paraId="6B4B706F" w14:textId="77777777" w:rsidR="00F622A9" w:rsidRPr="00F622A9" w:rsidRDefault="00F622A9" w:rsidP="00F622A9">
      <w:r w:rsidRPr="00F622A9">
        <w:t>            case _:</w:t>
      </w:r>
    </w:p>
    <w:p w14:paraId="482538AD" w14:textId="77777777" w:rsidR="00F622A9" w:rsidRPr="00F622A9" w:rsidRDefault="00F622A9" w:rsidP="00F622A9">
      <w:r w:rsidRPr="00F622A9">
        <w:t xml:space="preserve">                </w:t>
      </w:r>
      <w:proofErr w:type="spellStart"/>
      <w:proofErr w:type="gramStart"/>
      <w:r w:rsidRPr="00F622A9">
        <w:t>print</w:t>
      </w:r>
      <w:proofErr w:type="spellEnd"/>
      <w:r w:rsidRPr="00F622A9">
        <w:t>(</w:t>
      </w:r>
      <w:proofErr w:type="gramEnd"/>
      <w:r w:rsidRPr="00F622A9">
        <w:t>"Opción no válida")</w:t>
      </w:r>
    </w:p>
    <w:p w14:paraId="56FC237B" w14:textId="77777777" w:rsidR="00F622A9" w:rsidRPr="00F622A9" w:rsidRDefault="00F622A9" w:rsidP="00F622A9">
      <w:r w:rsidRPr="00F622A9">
        <w:t>        # Mostrar menú nuevamente</w:t>
      </w:r>
    </w:p>
    <w:p w14:paraId="21EA0F56" w14:textId="77777777" w:rsidR="00F622A9" w:rsidRPr="00F622A9" w:rsidRDefault="00F622A9" w:rsidP="00F622A9">
      <w:r w:rsidRPr="00F622A9">
        <w:t xml:space="preserve">        </w:t>
      </w:r>
      <w:proofErr w:type="spellStart"/>
      <w:r w:rsidRPr="00F622A9">
        <w:t>mostrar_</w:t>
      </w:r>
      <w:proofErr w:type="gramStart"/>
      <w:r w:rsidRPr="00F622A9">
        <w:t>menu</w:t>
      </w:r>
      <w:proofErr w:type="spellEnd"/>
      <w:r w:rsidRPr="00F622A9">
        <w:t>(</w:t>
      </w:r>
      <w:proofErr w:type="gramEnd"/>
      <w:r w:rsidRPr="00F622A9">
        <w:t>)</w:t>
      </w:r>
    </w:p>
    <w:p w14:paraId="2B5B0E11" w14:textId="77777777" w:rsidR="00F622A9" w:rsidRPr="00F622A9" w:rsidRDefault="00F622A9" w:rsidP="00F622A9">
      <w:r w:rsidRPr="00F622A9">
        <w:t xml:space="preserve">        </w:t>
      </w:r>
      <w:proofErr w:type="spellStart"/>
      <w:r w:rsidRPr="00F622A9">
        <w:t>opcion</w:t>
      </w:r>
      <w:proofErr w:type="spellEnd"/>
      <w:r w:rsidRPr="00F622A9">
        <w:t xml:space="preserve"> = </w:t>
      </w:r>
      <w:proofErr w:type="spellStart"/>
      <w:proofErr w:type="gramStart"/>
      <w:r w:rsidRPr="00F622A9">
        <w:t>int</w:t>
      </w:r>
      <w:proofErr w:type="spellEnd"/>
      <w:r w:rsidRPr="00F622A9">
        <w:t>(</w:t>
      </w:r>
      <w:proofErr w:type="gramEnd"/>
      <w:r w:rsidRPr="00F622A9">
        <w:t>input("Opción: "))</w:t>
      </w:r>
    </w:p>
    <w:p w14:paraId="5F376203" w14:textId="77777777" w:rsidR="00F622A9" w:rsidRPr="00F622A9" w:rsidRDefault="00F622A9" w:rsidP="00F622A9">
      <w:r w:rsidRPr="00F622A9">
        <w:t>#ARRANQUE</w:t>
      </w:r>
    </w:p>
    <w:p w14:paraId="6AB80400" w14:textId="77777777" w:rsidR="00F622A9" w:rsidRPr="00F622A9" w:rsidRDefault="00F622A9" w:rsidP="00F622A9">
      <w:proofErr w:type="spellStart"/>
      <w:proofErr w:type="gramStart"/>
      <w:r w:rsidRPr="00F622A9">
        <w:t>menu</w:t>
      </w:r>
      <w:proofErr w:type="spellEnd"/>
      <w:r w:rsidRPr="00F622A9">
        <w:t>(</w:t>
      </w:r>
      <w:proofErr w:type="gramEnd"/>
      <w:r w:rsidRPr="00F622A9">
        <w:t>)</w:t>
      </w:r>
    </w:p>
    <w:p w14:paraId="0A10F756" w14:textId="77777777" w:rsidR="00F622A9" w:rsidRDefault="00F622A9" w:rsidP="00751921"/>
    <w:p w14:paraId="25AF0A83" w14:textId="77777777" w:rsidR="00F622A9" w:rsidRDefault="00F622A9" w:rsidP="00751921"/>
    <w:p w14:paraId="537686D1" w14:textId="77777777" w:rsidR="00F622A9" w:rsidRDefault="00F622A9">
      <w:r>
        <w:br w:type="page"/>
      </w:r>
    </w:p>
    <w:p w14:paraId="6FF47D80" w14:textId="3AEDE4FD" w:rsidR="00F622A9" w:rsidRDefault="00F622A9" w:rsidP="00751921">
      <w:r>
        <w:lastRenderedPageBreak/>
        <w:t>COMPROBACIÓN:</w:t>
      </w:r>
    </w:p>
    <w:p w14:paraId="61B91C3B" w14:textId="6EB688B9" w:rsidR="00F622A9" w:rsidRDefault="00F622A9" w:rsidP="00751921">
      <w:r w:rsidRPr="00F622A9">
        <w:drawing>
          <wp:inline distT="0" distB="0" distL="0" distR="0" wp14:anchorId="608B25EA" wp14:editId="553A5C25">
            <wp:extent cx="3867690" cy="4782217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67690" cy="4782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A823CE" w14:textId="77777777" w:rsidR="00F622A9" w:rsidRDefault="00F622A9">
      <w:r>
        <w:br w:type="page"/>
      </w:r>
    </w:p>
    <w:p w14:paraId="73A72800" w14:textId="77777777" w:rsidR="00F622A9" w:rsidRDefault="00F622A9" w:rsidP="00751921"/>
    <w:sectPr w:rsidR="00F622A9" w:rsidSect="00535AFB">
      <w:headerReference w:type="default" r:id="rId15"/>
      <w:footerReference w:type="default" r:id="rId16"/>
      <w:pgSz w:w="11906" w:h="16838"/>
      <w:pgMar w:top="1417" w:right="1701" w:bottom="1417" w:left="1701" w:header="567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9D10148" w14:textId="77777777" w:rsidR="000137D3" w:rsidRDefault="000137D3" w:rsidP="00535AFB">
      <w:pPr>
        <w:spacing w:after="0" w:line="240" w:lineRule="auto"/>
      </w:pPr>
      <w:r>
        <w:separator/>
      </w:r>
    </w:p>
  </w:endnote>
  <w:endnote w:type="continuationSeparator" w:id="0">
    <w:p w14:paraId="069E4AA4" w14:textId="77777777" w:rsidR="000137D3" w:rsidRDefault="000137D3" w:rsidP="00535AF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70BCB1" w14:textId="77777777" w:rsidR="00535AFB" w:rsidRDefault="00535AFB">
    <w:pPr>
      <w:pBdr>
        <w:left w:val="single" w:sz="12" w:space="11" w:color="156082" w:themeColor="accent1"/>
      </w:pBdr>
      <w:tabs>
        <w:tab w:val="left" w:pos="622"/>
      </w:tabs>
      <w:spacing w:after="0"/>
      <w:rPr>
        <w:rFonts w:asciiTheme="majorHAnsi" w:eastAsiaTheme="majorEastAsia" w:hAnsiTheme="majorHAnsi" w:cstheme="majorBidi"/>
        <w:color w:val="0F4761" w:themeColor="accent1" w:themeShade="BF"/>
        <w:sz w:val="26"/>
        <w:szCs w:val="26"/>
      </w:rPr>
    </w:pPr>
    <w:r>
      <w:rPr>
        <w:rFonts w:asciiTheme="majorHAnsi" w:eastAsiaTheme="majorEastAsia" w:hAnsiTheme="majorHAnsi" w:cstheme="majorBidi"/>
        <w:color w:val="0F4761" w:themeColor="accent1" w:themeShade="BF"/>
        <w:sz w:val="26"/>
        <w:szCs w:val="26"/>
      </w:rPr>
      <w:fldChar w:fldCharType="begin"/>
    </w:r>
    <w:r>
      <w:rPr>
        <w:rFonts w:asciiTheme="majorHAnsi" w:eastAsiaTheme="majorEastAsia" w:hAnsiTheme="majorHAnsi" w:cstheme="majorBidi"/>
        <w:color w:val="0F4761" w:themeColor="accent1" w:themeShade="BF"/>
        <w:sz w:val="26"/>
        <w:szCs w:val="26"/>
      </w:rPr>
      <w:instrText>PAGE   \* MERGEFORMAT</w:instrText>
    </w:r>
    <w:r>
      <w:rPr>
        <w:rFonts w:asciiTheme="majorHAnsi" w:eastAsiaTheme="majorEastAsia" w:hAnsiTheme="majorHAnsi" w:cstheme="majorBidi"/>
        <w:color w:val="0F4761" w:themeColor="accent1" w:themeShade="BF"/>
        <w:sz w:val="26"/>
        <w:szCs w:val="26"/>
      </w:rPr>
      <w:fldChar w:fldCharType="separate"/>
    </w:r>
    <w:r>
      <w:rPr>
        <w:rFonts w:asciiTheme="majorHAnsi" w:eastAsiaTheme="majorEastAsia" w:hAnsiTheme="majorHAnsi" w:cstheme="majorBidi"/>
        <w:color w:val="0F4761" w:themeColor="accent1" w:themeShade="BF"/>
        <w:sz w:val="26"/>
        <w:szCs w:val="26"/>
      </w:rPr>
      <w:t>2</w:t>
    </w:r>
    <w:r>
      <w:rPr>
        <w:rFonts w:asciiTheme="majorHAnsi" w:eastAsiaTheme="majorEastAsia" w:hAnsiTheme="majorHAnsi" w:cstheme="majorBidi"/>
        <w:color w:val="0F4761" w:themeColor="accent1" w:themeShade="BF"/>
        <w:sz w:val="26"/>
        <w:szCs w:val="26"/>
      </w:rPr>
      <w:fldChar w:fldCharType="end"/>
    </w:r>
  </w:p>
  <w:p w14:paraId="67038D91" w14:textId="77777777" w:rsidR="00535AFB" w:rsidRDefault="00535AFB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9F2E880" w14:textId="77777777" w:rsidR="000137D3" w:rsidRDefault="000137D3" w:rsidP="00535AFB">
      <w:pPr>
        <w:spacing w:after="0" w:line="240" w:lineRule="auto"/>
      </w:pPr>
      <w:r>
        <w:separator/>
      </w:r>
    </w:p>
  </w:footnote>
  <w:footnote w:type="continuationSeparator" w:id="0">
    <w:p w14:paraId="5579996E" w14:textId="77777777" w:rsidR="000137D3" w:rsidRDefault="000137D3" w:rsidP="00535AF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16B8DC" w14:textId="77777777" w:rsidR="00535AFB" w:rsidRDefault="00535AFB">
    <w:pPr>
      <w:pStyle w:val="Encabezado"/>
    </w:pPr>
    <w:r>
      <w:t>ENRIQUE GONZÁLEZ</w:t>
    </w:r>
  </w:p>
  <w:p w14:paraId="52BE77EF" w14:textId="77777777" w:rsidR="00535AFB" w:rsidRDefault="00535AFB">
    <w:pPr>
      <w:pStyle w:val="Encabezado"/>
    </w:pPr>
    <w:r>
      <w:t>1º DAM GETAFE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773B4A"/>
    <w:multiLevelType w:val="multilevel"/>
    <w:tmpl w:val="6AE8C6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1307263"/>
    <w:multiLevelType w:val="multilevel"/>
    <w:tmpl w:val="272AE7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3A95419"/>
    <w:multiLevelType w:val="multilevel"/>
    <w:tmpl w:val="30347F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4F5675F"/>
    <w:multiLevelType w:val="multilevel"/>
    <w:tmpl w:val="0064776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CBF20ED"/>
    <w:multiLevelType w:val="multilevel"/>
    <w:tmpl w:val="BF280E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A5C6241"/>
    <w:multiLevelType w:val="multilevel"/>
    <w:tmpl w:val="4EEAD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C675769"/>
    <w:multiLevelType w:val="multilevel"/>
    <w:tmpl w:val="235AA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88F2826"/>
    <w:multiLevelType w:val="multilevel"/>
    <w:tmpl w:val="06182B9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14632530">
    <w:abstractNumId w:val="0"/>
  </w:num>
  <w:num w:numId="2" w16cid:durableId="1162770677">
    <w:abstractNumId w:val="6"/>
  </w:num>
  <w:num w:numId="3" w16cid:durableId="611596200">
    <w:abstractNumId w:val="2"/>
  </w:num>
  <w:num w:numId="4" w16cid:durableId="1214656221">
    <w:abstractNumId w:val="7"/>
    <w:lvlOverride w:ilvl="0">
      <w:lvl w:ilvl="0">
        <w:numFmt w:val="decimal"/>
        <w:lvlText w:val="%1."/>
        <w:lvlJc w:val="left"/>
      </w:lvl>
    </w:lvlOverride>
  </w:num>
  <w:num w:numId="5" w16cid:durableId="753475897">
    <w:abstractNumId w:val="1"/>
  </w:num>
  <w:num w:numId="6" w16cid:durableId="1176965158">
    <w:abstractNumId w:val="3"/>
    <w:lvlOverride w:ilvl="0">
      <w:lvl w:ilvl="0">
        <w:numFmt w:val="decimal"/>
        <w:lvlText w:val="%1."/>
        <w:lvlJc w:val="left"/>
      </w:lvl>
    </w:lvlOverride>
  </w:num>
  <w:num w:numId="7" w16cid:durableId="1221597607">
    <w:abstractNumId w:val="3"/>
    <w:lvlOverride w:ilvl="0">
      <w:lvl w:ilvl="0">
        <w:numFmt w:val="decimal"/>
        <w:lvlText w:val="%1."/>
        <w:lvlJc w:val="left"/>
      </w:lvl>
    </w:lvlOverride>
  </w:num>
  <w:num w:numId="8" w16cid:durableId="1926916194">
    <w:abstractNumId w:val="5"/>
  </w:num>
  <w:num w:numId="9" w16cid:durableId="113726083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1921"/>
    <w:rsid w:val="000137D3"/>
    <w:rsid w:val="00020D43"/>
    <w:rsid w:val="001364D0"/>
    <w:rsid w:val="002C3E06"/>
    <w:rsid w:val="00463878"/>
    <w:rsid w:val="004A4951"/>
    <w:rsid w:val="00535AFB"/>
    <w:rsid w:val="005A12C3"/>
    <w:rsid w:val="006A713F"/>
    <w:rsid w:val="00751921"/>
    <w:rsid w:val="0076756A"/>
    <w:rsid w:val="007B1718"/>
    <w:rsid w:val="00957593"/>
    <w:rsid w:val="00A62141"/>
    <w:rsid w:val="00B56014"/>
    <w:rsid w:val="00B93216"/>
    <w:rsid w:val="00BC003E"/>
    <w:rsid w:val="00CC365B"/>
    <w:rsid w:val="00D73FD0"/>
    <w:rsid w:val="00F622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F8CC69"/>
  <w15:chartTrackingRefBased/>
  <w15:docId w15:val="{E84775A4-5298-4025-BD2D-59CDE13840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autoRedefine/>
    <w:uiPriority w:val="9"/>
    <w:qFormat/>
    <w:rsid w:val="004A4951"/>
    <w:pPr>
      <w:keepNext/>
      <w:keepLines/>
      <w:spacing w:before="360" w:after="80"/>
      <w:outlineLvl w:val="0"/>
    </w:pPr>
    <w:rPr>
      <w:rFonts w:ascii="Aptos" w:eastAsiaTheme="majorEastAsia" w:hAnsi="Aptos" w:cstheme="majorBidi"/>
      <w:b/>
      <w:color w:val="000000" w:themeColor="text1"/>
      <w:sz w:val="32"/>
      <w:szCs w:val="40"/>
    </w:rPr>
  </w:style>
  <w:style w:type="paragraph" w:styleId="Ttulo2">
    <w:name w:val="heading 2"/>
    <w:basedOn w:val="Normal"/>
    <w:next w:val="Normal"/>
    <w:link w:val="Ttulo2Car"/>
    <w:autoRedefine/>
    <w:uiPriority w:val="9"/>
    <w:unhideWhenUsed/>
    <w:qFormat/>
    <w:rsid w:val="004A4951"/>
    <w:pPr>
      <w:keepNext/>
      <w:keepLines/>
      <w:spacing w:before="160" w:after="80"/>
      <w:outlineLvl w:val="1"/>
    </w:pPr>
    <w:rPr>
      <w:rFonts w:ascii="Aptos" w:eastAsiaTheme="majorEastAsia" w:hAnsi="Aptos" w:cstheme="majorBidi"/>
      <w:b/>
      <w:color w:val="000000" w:themeColor="text1"/>
      <w:sz w:val="28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B93216"/>
    <w:pPr>
      <w:keepNext/>
      <w:keepLines/>
      <w:spacing w:before="160" w:after="80"/>
      <w:outlineLvl w:val="2"/>
    </w:pPr>
    <w:rPr>
      <w:rFonts w:ascii="Times New Roman" w:eastAsiaTheme="majorEastAsia" w:hAnsi="Times New Roman" w:cstheme="majorBidi"/>
      <w:color w:val="000000" w:themeColor="text1"/>
      <w:szCs w:val="28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B56014"/>
    <w:pPr>
      <w:keepNext/>
      <w:keepLines/>
      <w:spacing w:before="80" w:after="40"/>
      <w:outlineLvl w:val="3"/>
    </w:pPr>
    <w:rPr>
      <w:rFonts w:eastAsiaTheme="majorEastAsia" w:cstheme="majorBidi"/>
      <w:iCs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35A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35A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35A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35A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35A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A4951"/>
    <w:rPr>
      <w:rFonts w:ascii="Aptos" w:eastAsiaTheme="majorEastAsia" w:hAnsi="Aptos" w:cstheme="majorBidi"/>
      <w:b/>
      <w:color w:val="000000" w:themeColor="text1"/>
      <w:sz w:val="32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4A4951"/>
    <w:rPr>
      <w:rFonts w:ascii="Aptos" w:eastAsiaTheme="majorEastAsia" w:hAnsi="Aptos" w:cstheme="majorBidi"/>
      <w:b/>
      <w:color w:val="000000" w:themeColor="text1"/>
      <w:sz w:val="28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B93216"/>
    <w:rPr>
      <w:rFonts w:ascii="Times New Roman" w:eastAsiaTheme="majorEastAsia" w:hAnsi="Times New Roman" w:cstheme="majorBidi"/>
      <w:color w:val="000000" w:themeColor="text1"/>
      <w:szCs w:val="28"/>
    </w:rPr>
  </w:style>
  <w:style w:type="character" w:customStyle="1" w:styleId="Ttulo4Car">
    <w:name w:val="Título 4 Car"/>
    <w:basedOn w:val="Fuentedeprrafopredeter"/>
    <w:link w:val="Ttulo4"/>
    <w:uiPriority w:val="9"/>
    <w:rsid w:val="00B56014"/>
    <w:rPr>
      <w:rFonts w:eastAsiaTheme="majorEastAsia" w:cstheme="majorBidi"/>
      <w:iCs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35AF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35AF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35AF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35AF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35AF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35A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35A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35A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35A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35A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35AF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35AF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35AF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35A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35AF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35AFB"/>
    <w:rPr>
      <w:b/>
      <w:bCs/>
      <w:smallCaps/>
      <w:color w:val="0F4761" w:themeColor="accent1" w:themeShade="BF"/>
      <w:spacing w:val="5"/>
    </w:rPr>
  </w:style>
  <w:style w:type="paragraph" w:styleId="Sinespaciado">
    <w:name w:val="No Spacing"/>
    <w:link w:val="SinespaciadoCar"/>
    <w:uiPriority w:val="1"/>
    <w:qFormat/>
    <w:rsid w:val="00535AFB"/>
    <w:pPr>
      <w:spacing w:after="0" w:line="240" w:lineRule="auto"/>
    </w:pPr>
    <w:rPr>
      <w:rFonts w:eastAsiaTheme="minorEastAsia"/>
      <w:kern w:val="0"/>
      <w:sz w:val="22"/>
      <w:szCs w:val="22"/>
      <w:lang w:eastAsia="es-ES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535AFB"/>
    <w:rPr>
      <w:rFonts w:eastAsiaTheme="minorEastAsia"/>
      <w:kern w:val="0"/>
      <w:sz w:val="22"/>
      <w:szCs w:val="22"/>
      <w:lang w:eastAsia="es-ES"/>
      <w14:ligatures w14:val="none"/>
    </w:rPr>
  </w:style>
  <w:style w:type="paragraph" w:styleId="Encabezado">
    <w:name w:val="header"/>
    <w:basedOn w:val="Normal"/>
    <w:link w:val="EncabezadoCar"/>
    <w:uiPriority w:val="99"/>
    <w:unhideWhenUsed/>
    <w:rsid w:val="00535AF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35AFB"/>
  </w:style>
  <w:style w:type="paragraph" w:styleId="Piedepgina">
    <w:name w:val="footer"/>
    <w:basedOn w:val="Normal"/>
    <w:link w:val="PiedepginaCar"/>
    <w:uiPriority w:val="99"/>
    <w:unhideWhenUsed/>
    <w:rsid w:val="00535AF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35AFB"/>
  </w:style>
  <w:style w:type="paragraph" w:styleId="TtuloTDC">
    <w:name w:val="TOC Heading"/>
    <w:basedOn w:val="Ttulo1"/>
    <w:next w:val="Normal"/>
    <w:uiPriority w:val="39"/>
    <w:unhideWhenUsed/>
    <w:qFormat/>
    <w:rsid w:val="00F622A9"/>
    <w:pPr>
      <w:spacing w:before="240" w:after="0" w:line="259" w:lineRule="auto"/>
      <w:outlineLvl w:val="9"/>
    </w:pPr>
    <w:rPr>
      <w:rFonts w:asciiTheme="majorHAnsi" w:hAnsiTheme="majorHAnsi"/>
      <w:b w:val="0"/>
      <w:color w:val="0F4761" w:themeColor="accent1" w:themeShade="BF"/>
      <w:kern w:val="0"/>
      <w:szCs w:val="32"/>
      <w:lang w:eastAsia="es-ES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F622A9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F622A9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9389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309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96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59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50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01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84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45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0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75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67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74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45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56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39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40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95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829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09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2510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44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50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99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1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62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0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2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72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35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8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28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11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33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81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04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21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24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22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02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71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01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78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18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13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04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1177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6367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22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28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00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45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63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37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05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29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6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03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85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39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70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99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85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7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28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57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47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79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66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90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97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1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04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70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35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70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27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61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86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44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89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32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9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2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40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39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81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3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9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66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23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15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34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80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61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55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0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8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91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18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12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13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38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19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76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6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79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66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60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31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23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80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70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15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46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89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61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59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2682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132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0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98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52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97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1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18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77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53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47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99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5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54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85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53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19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8449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748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1796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94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54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8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47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9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10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14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30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2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58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86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82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84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75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77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81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71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20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0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68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35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82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9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61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94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97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73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07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5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65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21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26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08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10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46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50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22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15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29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59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2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32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31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29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8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25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68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09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39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38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55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97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96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55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11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22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49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23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92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98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04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36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75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1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81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10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29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14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0950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8076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14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35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2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9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06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85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64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2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28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8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0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70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02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08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25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4267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342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26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6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64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10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56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35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4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10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88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08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01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29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7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21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3667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0446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51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89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19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11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52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36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79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69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32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99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65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05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5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61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35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64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77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82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05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91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04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70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53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78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51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5946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0211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98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3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29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24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65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54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75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72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80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20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54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63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18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49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90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9669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7913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86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36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19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14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37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80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22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65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7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25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4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34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16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76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78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277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5633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83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14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80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11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40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01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13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66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25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64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90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37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70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43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27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header" Target="header1.xml"/><Relationship Id="rId10" Type="http://schemas.openxmlformats.org/officeDocument/2006/relationships/image" Target="media/image2.sv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CampusFP\Documents\Plantillas%20personalizadas%20de%20Office\Plantilla.dot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2025-12-01T00:00:00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3E424D91-961A-4CC4-8692-0A51BD6ABD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Plantilla.dotx</Template>
  <TotalTime>49</TotalTime>
  <Pages>1</Pages>
  <Words>1126</Words>
  <Characters>6196</Characters>
  <Application>Microsoft Office Word</Application>
  <DocSecurity>0</DocSecurity>
  <Lines>51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1º DAM GETAFE</Company>
  <LinksUpToDate>false</LinksUpToDate>
  <CharactersWithSpaces>7308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ejercicio con archivos</dc:title>
  <dc:subject>ENRIQUE GONZÁLEZ</dc:subject>
  <dc:creator>CampusFP</dc:creator>
  <cp:keywords/>
  <dc:description/>
  <cp:lastModifiedBy>CampusFP</cp:lastModifiedBy>
  <cp:revision>3</cp:revision>
  <cp:lastPrinted>2025-12-01T10:32:00Z</cp:lastPrinted>
  <dcterms:created xsi:type="dcterms:W3CDTF">2025-12-01T08:24:00Z</dcterms:created>
  <dcterms:modified xsi:type="dcterms:W3CDTF">2025-12-01T10:33:00Z</dcterms:modified>
</cp:coreProperties>
</file>